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C86E7" w14:textId="405115FA" w:rsidR="00B235D7" w:rsidRPr="006D6A8B" w:rsidRDefault="00B235D7" w:rsidP="006D6A8B">
      <w:pPr>
        <w:spacing w:after="0" w:line="278" w:lineRule="auto"/>
        <w:ind w:left="0" w:firstLine="0"/>
        <w:rPr>
          <w:rFonts w:ascii="Poppins SemiBold" w:hAnsi="Poppins SemiBold" w:cs="Poppins SemiBold"/>
          <w:b/>
          <w:bCs/>
          <w:sz w:val="72"/>
          <w:szCs w:val="72"/>
        </w:rPr>
      </w:pPr>
      <w:r w:rsidRPr="00C450D1">
        <w:rPr>
          <w:rFonts w:ascii="Poppins SemiBold" w:hAnsi="Poppins SemiBold" w:cs="Poppins SemiBold"/>
          <w:b/>
          <w:bCs/>
          <w:noProof/>
          <w:sz w:val="72"/>
          <w:szCs w:val="72"/>
        </w:rPr>
        <w:drawing>
          <wp:anchor distT="0" distB="0" distL="114300" distR="114300" simplePos="0" relativeHeight="251660288" behindDoc="1" locked="0" layoutInCell="1" allowOverlap="1" wp14:anchorId="08090A64" wp14:editId="6BAFCDB3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52369" cy="8593199"/>
            <wp:effectExtent l="0" t="0" r="4445" b="5080"/>
            <wp:wrapNone/>
            <wp:docPr id="185007697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76971" name="Picture 1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2369" cy="85931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180A">
        <w:rPr>
          <w:rFonts w:ascii="Poppins SemiBold" w:hAnsi="Poppins SemiBold" w:cs="Poppins SemiBold"/>
          <w:b/>
          <w:bCs/>
          <w:sz w:val="72"/>
          <w:szCs w:val="72"/>
        </w:rPr>
        <w:fldChar w:fldCharType="begin"/>
      </w:r>
      <w:r w:rsidR="00C4180A">
        <w:rPr>
          <w:rFonts w:ascii="Poppins SemiBold" w:hAnsi="Poppins SemiBold" w:cs="Poppins SemiBold"/>
          <w:b/>
          <w:bCs/>
          <w:sz w:val="72"/>
          <w:szCs w:val="72"/>
        </w:rPr>
        <w:instrText xml:space="preserve"> TITLE  \* FirstCap  \* MERGEFORMAT </w:instrText>
      </w:r>
      <w:r w:rsidR="00C4180A">
        <w:rPr>
          <w:rFonts w:ascii="Poppins SemiBold" w:hAnsi="Poppins SemiBold" w:cs="Poppins SemiBold"/>
          <w:b/>
          <w:bCs/>
          <w:sz w:val="72"/>
          <w:szCs w:val="72"/>
        </w:rPr>
        <w:fldChar w:fldCharType="separate"/>
      </w:r>
      <w:r w:rsidR="007E7F64">
        <w:rPr>
          <w:rFonts w:ascii="Poppins SemiBold" w:hAnsi="Poppins SemiBold" w:cs="Poppins SemiBold"/>
          <w:b/>
          <w:bCs/>
          <w:sz w:val="72"/>
          <w:szCs w:val="72"/>
        </w:rPr>
        <w:t xml:space="preserve">Kelton </w:t>
      </w:r>
      <w:r w:rsidR="00C80AD6">
        <w:rPr>
          <w:rFonts w:ascii="Poppins SemiBold" w:hAnsi="Poppins SemiBold" w:cs="Poppins SemiBold"/>
          <w:b/>
          <w:bCs/>
          <w:sz w:val="72"/>
          <w:szCs w:val="72"/>
        </w:rPr>
        <w:t xml:space="preserve">Uncertainty </w:t>
      </w:r>
      <w:r w:rsidR="00C4180A">
        <w:rPr>
          <w:rFonts w:ascii="Poppins SemiBold" w:hAnsi="Poppins SemiBold" w:cs="Poppins SemiBold"/>
          <w:b/>
          <w:bCs/>
          <w:sz w:val="72"/>
          <w:szCs w:val="72"/>
        </w:rPr>
        <w:fldChar w:fldCharType="end"/>
      </w:r>
      <w:r w:rsidR="0094353D">
        <w:rPr>
          <w:rFonts w:ascii="Poppins SemiBold" w:hAnsi="Poppins SemiBold" w:cs="Poppins SemiBold"/>
          <w:b/>
          <w:bCs/>
          <w:sz w:val="72"/>
          <w:szCs w:val="72"/>
        </w:rPr>
        <w:t>Plus</w:t>
      </w:r>
    </w:p>
    <w:p w14:paraId="23B008C3" w14:textId="77777777" w:rsidR="00B235D7" w:rsidRPr="00E40DF6" w:rsidRDefault="00B235D7">
      <w:pPr>
        <w:spacing w:after="160" w:line="278" w:lineRule="auto"/>
        <w:ind w:left="0" w:firstLine="0"/>
        <w:rPr>
          <w:sz w:val="28"/>
          <w:szCs w:val="28"/>
        </w:rPr>
      </w:pPr>
      <w:r w:rsidRPr="00E40DF6">
        <w:rPr>
          <w:noProof/>
          <w:color w:val="55585A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2A8C71" wp14:editId="125A7730">
                <wp:simplePos x="0" y="0"/>
                <wp:positionH relativeFrom="column">
                  <wp:posOffset>1270</wp:posOffset>
                </wp:positionH>
                <wp:positionV relativeFrom="paragraph">
                  <wp:posOffset>280035</wp:posOffset>
                </wp:positionV>
                <wp:extent cx="6309360" cy="0"/>
                <wp:effectExtent l="0" t="12700" r="15240" b="12700"/>
                <wp:wrapNone/>
                <wp:docPr id="206052426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EEE0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9584EF" id="Straight Connector 1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pt,22.05pt" to="496.9pt,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" strokecolor="#feee01" strokeweight="1.5pt">
                <v:stroke joinstyle="miter"/>
              </v:line>
            </w:pict>
          </mc:Fallback>
        </mc:AlternateContent>
      </w:r>
    </w:p>
    <w:p w14:paraId="334CE733" w14:textId="6BAB6D0A" w:rsidR="007B6258" w:rsidRPr="00000AC7" w:rsidRDefault="00A73D06" w:rsidP="00267B1F">
      <w:pPr>
        <w:pStyle w:val="BasicParagraph"/>
        <w:suppressAutoHyphens/>
        <w:spacing w:after="120" w:line="192" w:lineRule="auto"/>
        <w:rPr>
          <w:rFonts w:ascii="Poppins SemiBold" w:hAnsi="Poppins SemiBold" w:cs="Poppins SemiBold"/>
          <w:b/>
          <w:bCs/>
          <w:color w:val="55585A"/>
          <w:sz w:val="48"/>
          <w:szCs w:val="48"/>
        </w:rPr>
      </w:pPr>
      <w:r>
        <w:rPr>
          <w:rFonts w:ascii="Poppins SemiBold" w:hAnsi="Poppins SemiBold" w:cs="Poppins SemiBold"/>
          <w:b/>
          <w:bCs/>
          <w:color w:val="55585A"/>
          <w:sz w:val="48"/>
          <w:szCs w:val="48"/>
        </w:rPr>
        <w:t>Applying a</w:t>
      </w:r>
      <w:r w:rsidR="00C80AD6">
        <w:rPr>
          <w:rFonts w:ascii="Poppins SemiBold" w:hAnsi="Poppins SemiBold" w:cs="Poppins SemiBold"/>
          <w:b/>
          <w:bCs/>
          <w:color w:val="55585A"/>
          <w:sz w:val="48"/>
          <w:szCs w:val="48"/>
        </w:rPr>
        <w:t xml:space="preserve">n Uncertainty Plus </w:t>
      </w:r>
      <w:r>
        <w:rPr>
          <w:rFonts w:ascii="Poppins SemiBold" w:hAnsi="Poppins SemiBold" w:cs="Poppins SemiBold"/>
          <w:b/>
          <w:bCs/>
          <w:color w:val="55585A"/>
          <w:sz w:val="48"/>
          <w:szCs w:val="48"/>
        </w:rPr>
        <w:t>Licence</w:t>
      </w:r>
    </w:p>
    <w:p w14:paraId="284E5882" w14:textId="77777777" w:rsidR="004E1666" w:rsidRPr="00E40DF6" w:rsidRDefault="004E1666" w:rsidP="004E1666">
      <w:pPr>
        <w:pStyle w:val="BasicParagraph"/>
        <w:suppressAutoHyphens/>
        <w:spacing w:line="240" w:lineRule="auto"/>
        <w:rPr>
          <w:rFonts w:ascii="Poppins" w:hAnsi="Poppins" w:cs="Poppins"/>
          <w:color w:val="55585A"/>
          <w:sz w:val="32"/>
          <w:szCs w:val="32"/>
        </w:rPr>
      </w:pPr>
      <w:r w:rsidRPr="00E40DF6">
        <w:rPr>
          <w:rFonts w:ascii="Poppins" w:hAnsi="Poppins" w:cs="Poppins"/>
          <w:noProof/>
          <w:color w:val="55585A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9B1F64" wp14:editId="61101D96">
                <wp:simplePos x="0" y="0"/>
                <wp:positionH relativeFrom="column">
                  <wp:posOffset>0</wp:posOffset>
                </wp:positionH>
                <wp:positionV relativeFrom="paragraph">
                  <wp:posOffset>134620</wp:posOffset>
                </wp:positionV>
                <wp:extent cx="6309360" cy="0"/>
                <wp:effectExtent l="0" t="12700" r="15240" b="12700"/>
                <wp:wrapNone/>
                <wp:docPr id="134675918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EEE0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6E5887" id="Straight Connector 13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0.6pt" to="496.8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" strokecolor="#feee01" strokeweight="1.5pt">
                <v:stroke joinstyle="miter"/>
              </v:line>
            </w:pict>
          </mc:Fallback>
        </mc:AlternateContent>
      </w:r>
    </w:p>
    <w:p w14:paraId="6050E211" w14:textId="77777777" w:rsidR="006D6A8B" w:rsidRDefault="006D6A8B" w:rsidP="006D6A8B">
      <w:pPr>
        <w:rPr>
          <w:rFonts w:ascii="Calibri Light" w:hAnsi="Calibri Light" w:cs="Calibri Light"/>
          <w:sz w:val="24"/>
        </w:rPr>
      </w:pPr>
    </w:p>
    <w:p w14:paraId="0E37B610" w14:textId="2FF01617" w:rsidR="006D6A8B" w:rsidRPr="006D6A8B" w:rsidRDefault="006D6A8B" w:rsidP="00A73D06">
      <w:pPr>
        <w:ind w:left="0" w:firstLine="0"/>
        <w:rPr>
          <w:rFonts w:eastAsiaTheme="minorEastAsia"/>
          <w:color w:val="55585A"/>
          <w:kern w:val="0"/>
          <w:sz w:val="22"/>
          <w:szCs w:val="22"/>
          <w:lang w:bidi="ar-SA"/>
        </w:rPr>
      </w:pPr>
    </w:p>
    <w:p w14:paraId="1F1EB84B" w14:textId="77777777" w:rsidR="004E1666" w:rsidRPr="00E40DF6" w:rsidRDefault="004E1666" w:rsidP="004E1666">
      <w:pPr>
        <w:spacing w:after="160" w:line="240" w:lineRule="auto"/>
        <w:ind w:left="0" w:firstLine="0"/>
        <w:rPr>
          <w:color w:val="55585A"/>
          <w:sz w:val="48"/>
          <w:szCs w:val="48"/>
        </w:rPr>
      </w:pPr>
    </w:p>
    <w:p w14:paraId="53DE5A15" w14:textId="77777777" w:rsidR="00B703AD" w:rsidRDefault="00B235D7" w:rsidP="00E40DF6">
      <w:pPr>
        <w:pStyle w:val="TOCHeading"/>
        <w:numPr>
          <w:ilvl w:val="0"/>
          <w:numId w:val="0"/>
        </w:numPr>
        <w:ind w:left="360" w:hanging="360"/>
        <w:rPr>
          <w:rFonts w:cs="Poppins"/>
          <w:b w:val="0"/>
          <w:bCs w:val="0"/>
        </w:rPr>
        <w:sectPr w:rsidR="00B703AD" w:rsidSect="00957E8C">
          <w:headerReference w:type="default" r:id="rId12"/>
          <w:footerReference w:type="default" r:id="rId13"/>
          <w:headerReference w:type="first" r:id="rId14"/>
          <w:footerReference w:type="first" r:id="rId15"/>
          <w:pgSz w:w="11906" w:h="16838"/>
          <w:pgMar w:top="3358" w:right="850" w:bottom="1440" w:left="1134" w:header="720" w:footer="2605" w:gutter="0"/>
          <w:cols w:space="720"/>
          <w:titlePg/>
          <w:docGrid w:linePitch="190"/>
        </w:sectPr>
      </w:pPr>
      <w:r w:rsidRPr="00E40DF6">
        <w:rPr>
          <w:rFonts w:cs="Poppins"/>
          <w:b w:val="0"/>
          <w:bCs w:val="0"/>
        </w:rPr>
        <w:br w:type="page"/>
      </w:r>
    </w:p>
    <w:p w14:paraId="7890C9EB" w14:textId="044D72A0" w:rsidR="00E40DF6" w:rsidRDefault="00E40DF6" w:rsidP="00E40DF6">
      <w:pPr>
        <w:pStyle w:val="TOCHeading"/>
        <w:numPr>
          <w:ilvl w:val="0"/>
          <w:numId w:val="0"/>
        </w:numPr>
        <w:ind w:left="360" w:hanging="360"/>
        <w:rPr>
          <w:rFonts w:cs="Poppins"/>
          <w:b w:val="0"/>
          <w:bCs w:val="0"/>
        </w:rPr>
      </w:pPr>
    </w:p>
    <w:p w14:paraId="66734105" w14:textId="77777777" w:rsidR="00A73D06" w:rsidRPr="00A73D06" w:rsidRDefault="00A73D06" w:rsidP="00A73D06">
      <w:pPr>
        <w:rPr>
          <w:lang w:val="en-US" w:eastAsia="ja-JP" w:bidi="ar-SA"/>
        </w:rPr>
      </w:pPr>
    </w:p>
    <w:p w14:paraId="75D56DB2" w14:textId="26F46B31" w:rsidR="00FF6CE4" w:rsidRDefault="00A73D06" w:rsidP="00A73D06">
      <w:pPr>
        <w:pStyle w:val="Heading1"/>
      </w:pPr>
      <w:r>
        <w:t>Applying a</w:t>
      </w:r>
      <w:r w:rsidR="00BA3F04">
        <w:t xml:space="preserve">n Uncertainty Plus </w:t>
      </w:r>
      <w:r>
        <w:t>Licence</w:t>
      </w:r>
      <w:r>
        <w:br/>
      </w:r>
    </w:p>
    <w:p w14:paraId="288456B4" w14:textId="3E1BAA9D" w:rsidR="00A73D06" w:rsidRPr="00801C49" w:rsidRDefault="00A73D06" w:rsidP="00A73D06">
      <w:r w:rsidRPr="00801C49">
        <w:rPr>
          <w:lang w:val="en"/>
        </w:rPr>
        <w:t xml:space="preserve">The </w:t>
      </w:r>
      <w:proofErr w:type="spellStart"/>
      <w:r w:rsidR="00BA3F04">
        <w:rPr>
          <w:lang w:val="en"/>
        </w:rPr>
        <w:t>UNCERTAINTYPLUS</w:t>
      </w:r>
      <w:r w:rsidRPr="00801C49">
        <w:rPr>
          <w:lang w:val="en"/>
        </w:rPr>
        <w:t>.lic</w:t>
      </w:r>
      <w:proofErr w:type="spellEnd"/>
      <w:r w:rsidRPr="00801C49">
        <w:rPr>
          <w:lang w:val="en"/>
        </w:rPr>
        <w:t>' </w:t>
      </w:r>
      <w:r>
        <w:rPr>
          <w:lang w:val="en"/>
        </w:rPr>
        <w:t xml:space="preserve">file that you have been provided with allows </w:t>
      </w:r>
      <w:r w:rsidRPr="00801C49">
        <w:rPr>
          <w:lang w:val="en"/>
        </w:rPr>
        <w:t>you to use our software on your designated PC.</w:t>
      </w:r>
    </w:p>
    <w:p w14:paraId="77FEF05F" w14:textId="77777777" w:rsidR="00A73D06" w:rsidRPr="00801C49" w:rsidRDefault="00A73D06" w:rsidP="00A73D06">
      <w:r w:rsidRPr="00801C49">
        <w:rPr>
          <w:lang w:val="en"/>
        </w:rPr>
        <w:t>You can apply your licen</w:t>
      </w:r>
      <w:r>
        <w:rPr>
          <w:lang w:val="en"/>
        </w:rPr>
        <w:t>c</w:t>
      </w:r>
      <w:r w:rsidRPr="00801C49">
        <w:rPr>
          <w:lang w:val="en"/>
        </w:rPr>
        <w:t>e file in one of two ways:</w:t>
      </w:r>
    </w:p>
    <w:p w14:paraId="490B43DB" w14:textId="77777777" w:rsidR="006A1EA8" w:rsidRDefault="006A1EA8" w:rsidP="00183E6E">
      <w:pPr>
        <w:rPr>
          <w:lang w:eastAsia="en-US" w:bidi="ar-SA"/>
        </w:rPr>
      </w:pPr>
    </w:p>
    <w:p w14:paraId="67500CA6" w14:textId="6522C1B6" w:rsidR="006A1EA8" w:rsidRDefault="00A73D06" w:rsidP="00A73D06">
      <w:pPr>
        <w:pStyle w:val="Heading2"/>
      </w:pPr>
      <w:r>
        <w:t xml:space="preserve">Importing via </w:t>
      </w:r>
      <w:proofErr w:type="spellStart"/>
      <w:r>
        <w:t>FloCalc</w:t>
      </w:r>
      <w:proofErr w:type="spellEnd"/>
      <w:r>
        <w:t xml:space="preserve"> Software</w:t>
      </w:r>
      <w:r>
        <w:br/>
      </w:r>
    </w:p>
    <w:p w14:paraId="3A996F58" w14:textId="11FF0B1B" w:rsidR="00A73D06" w:rsidRDefault="00A73D06" w:rsidP="00A73D06">
      <w:pPr>
        <w:rPr>
          <w:lang w:val="en"/>
        </w:rPr>
      </w:pPr>
      <w:r w:rsidRPr="00801C49">
        <w:rPr>
          <w:lang w:val="en"/>
        </w:rPr>
        <w:t>Open the software and click on "Licen</w:t>
      </w:r>
      <w:r>
        <w:rPr>
          <w:lang w:val="en"/>
        </w:rPr>
        <w:t>c</w:t>
      </w:r>
      <w:r w:rsidRPr="00801C49">
        <w:rPr>
          <w:lang w:val="en"/>
        </w:rPr>
        <w:t xml:space="preserve">e Manager" </w:t>
      </w:r>
      <w:r>
        <w:rPr>
          <w:lang w:val="en"/>
        </w:rPr>
        <w:t>displayed in t</w:t>
      </w:r>
      <w:r w:rsidRPr="00801C49">
        <w:rPr>
          <w:lang w:val="en"/>
        </w:rPr>
        <w:t>he top right-hand corner of the main application screen</w:t>
      </w:r>
      <w:r>
        <w:rPr>
          <w:lang w:val="en"/>
        </w:rPr>
        <w:t>. C</w:t>
      </w:r>
      <w:r w:rsidRPr="00801C49">
        <w:rPr>
          <w:lang w:val="en"/>
        </w:rPr>
        <w:t>lick on "Import"</w:t>
      </w:r>
      <w:r>
        <w:rPr>
          <w:lang w:val="en"/>
        </w:rPr>
        <w:t xml:space="preserve"> and locate the </w:t>
      </w:r>
      <w:proofErr w:type="spellStart"/>
      <w:r w:rsidR="00AD676F">
        <w:rPr>
          <w:lang w:val="en"/>
        </w:rPr>
        <w:t>UNCERTAINTYPLUS</w:t>
      </w:r>
      <w:r>
        <w:rPr>
          <w:lang w:val="en"/>
        </w:rPr>
        <w:t>.lic</w:t>
      </w:r>
      <w:proofErr w:type="spellEnd"/>
      <w:r>
        <w:rPr>
          <w:lang w:val="en"/>
        </w:rPr>
        <w:t xml:space="preserve"> file that has been supplied. Once selected, the licence will be added to the c</w:t>
      </w:r>
      <w:r w:rsidRPr="00801C49">
        <w:rPr>
          <w:lang w:val="en"/>
        </w:rPr>
        <w:t>orrect location</w:t>
      </w:r>
      <w:r>
        <w:rPr>
          <w:lang w:val="en"/>
        </w:rPr>
        <w:t xml:space="preserve"> and allow you to use the software</w:t>
      </w:r>
      <w:r w:rsidRPr="00801C49">
        <w:rPr>
          <w:lang w:val="en"/>
        </w:rPr>
        <w:t>.</w:t>
      </w:r>
    </w:p>
    <w:p w14:paraId="2C551BC5" w14:textId="77777777" w:rsidR="00A73D06" w:rsidRDefault="00A73D06" w:rsidP="00A73D06">
      <w:pPr>
        <w:rPr>
          <w:lang w:val="en"/>
        </w:rPr>
      </w:pPr>
    </w:p>
    <w:p w14:paraId="0B0EAC75" w14:textId="49DEBBC7" w:rsidR="00A73D06" w:rsidRDefault="00AD676F" w:rsidP="00A73D06">
      <w:pPr>
        <w:rPr>
          <w:lang w:val="en"/>
        </w:rPr>
      </w:pPr>
      <w:r w:rsidRPr="00A0395E">
        <w:rPr>
          <w:rFonts w:cstheme="minorHAnsi"/>
          <w:noProof/>
        </w:rPr>
        <w:drawing>
          <wp:inline distT="0" distB="0" distL="0" distR="0" wp14:anchorId="5F8BE577" wp14:editId="402A5170">
            <wp:extent cx="3764123" cy="1962150"/>
            <wp:effectExtent l="0" t="0" r="8255" b="0"/>
            <wp:docPr id="531290362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290362" name="Picture 1" descr="A screenshot of a computer&#10;&#10;Description automatically generated with medium confidenc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94366" cy="197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ECC1E" w14:textId="77777777" w:rsidR="00A73D06" w:rsidRDefault="00A73D06" w:rsidP="00A73D06">
      <w:pPr>
        <w:rPr>
          <w:lang w:eastAsia="en-US" w:bidi="ar-SA"/>
        </w:rPr>
      </w:pPr>
    </w:p>
    <w:p w14:paraId="007130A4" w14:textId="77777777" w:rsidR="00A73D06" w:rsidRDefault="00A73D06" w:rsidP="00A73D06">
      <w:pPr>
        <w:pStyle w:val="Heading2"/>
      </w:pPr>
      <w:r>
        <w:t>Importing via File Explorer</w:t>
      </w:r>
    </w:p>
    <w:p w14:paraId="78835424" w14:textId="77777777" w:rsidR="00A73D06" w:rsidRPr="00A73D06" w:rsidRDefault="00A73D06" w:rsidP="00A73D06">
      <w:pPr>
        <w:rPr>
          <w:lang w:eastAsia="en-US" w:bidi="ar-SA"/>
        </w:rPr>
      </w:pPr>
    </w:p>
    <w:p w14:paraId="1163A24E" w14:textId="77777777" w:rsidR="00A73D06" w:rsidRPr="00801C49" w:rsidRDefault="00A73D06" w:rsidP="0073161F">
      <w:r w:rsidRPr="00801C49">
        <w:rPr>
          <w:lang w:val="en"/>
        </w:rPr>
        <w:t>You can apply your licen</w:t>
      </w:r>
      <w:r>
        <w:rPr>
          <w:lang w:val="en"/>
        </w:rPr>
        <w:t>c</w:t>
      </w:r>
      <w:r w:rsidRPr="00801C49">
        <w:rPr>
          <w:lang w:val="en"/>
        </w:rPr>
        <w:t>e file</w:t>
      </w:r>
      <w:r>
        <w:rPr>
          <w:lang w:val="en"/>
        </w:rPr>
        <w:t xml:space="preserve"> by</w:t>
      </w:r>
      <w:r w:rsidRPr="00801C49">
        <w:rPr>
          <w:lang w:val="en"/>
        </w:rPr>
        <w:t xml:space="preserve"> </w:t>
      </w:r>
      <w:r>
        <w:rPr>
          <w:lang w:val="en"/>
        </w:rPr>
        <w:t>copying this</w:t>
      </w:r>
      <w:r w:rsidRPr="00801C49">
        <w:rPr>
          <w:lang w:val="en"/>
        </w:rPr>
        <w:t xml:space="preserve"> into the following location on your PC:</w:t>
      </w:r>
    </w:p>
    <w:p w14:paraId="1BE2D791" w14:textId="77777777" w:rsidR="0073161F" w:rsidRPr="00D3030C" w:rsidRDefault="0073161F" w:rsidP="0073161F">
      <w:pPr>
        <w:rPr>
          <w:rFonts w:cstheme="minorHAnsi"/>
          <w:i/>
          <w:iCs/>
        </w:rPr>
      </w:pPr>
      <w:r w:rsidRPr="00D3030C">
        <w:rPr>
          <w:rFonts w:cstheme="minorHAnsi"/>
          <w:i/>
          <w:iCs/>
          <w:lang w:val="en"/>
        </w:rPr>
        <w:t>C:\ProgramData\Kelton Engineering Ltd\UNCERTAINTYPLUS</w:t>
      </w:r>
    </w:p>
    <w:p w14:paraId="25F847F6" w14:textId="77777777" w:rsidR="00A73D06" w:rsidRPr="00801C49" w:rsidRDefault="00A73D06" w:rsidP="00A73D06"/>
    <w:p w14:paraId="39F4D7A9" w14:textId="45CBD531" w:rsidR="00A73D06" w:rsidRDefault="00A73D06" w:rsidP="00A73D06">
      <w:pPr>
        <w:rPr>
          <w:lang w:val="en"/>
        </w:rPr>
      </w:pPr>
      <w:r w:rsidRPr="00801C49">
        <w:rPr>
          <w:lang w:val="en"/>
        </w:rPr>
        <w:t>You may find that this location is hidden and you need to either type or paste the path</w:t>
      </w:r>
      <w:r>
        <w:rPr>
          <w:lang w:val="en"/>
        </w:rPr>
        <w:t xml:space="preserve">: </w:t>
      </w:r>
      <w:r w:rsidR="00D3030C" w:rsidRPr="00D3030C">
        <w:rPr>
          <w:i/>
          <w:iCs/>
          <w:lang w:val="en"/>
        </w:rPr>
        <w:t xml:space="preserve">C:\ProgramData\Kelton Engineering Ltd\UNCERTAINTYPLUS </w:t>
      </w:r>
      <w:r w:rsidRPr="00801C49">
        <w:rPr>
          <w:lang w:val="en"/>
        </w:rPr>
        <w:t>into Windows Explorer as shown below.</w:t>
      </w:r>
    </w:p>
    <w:p w14:paraId="4E3E271E" w14:textId="77777777" w:rsidR="00A73D06" w:rsidRDefault="00A73D06" w:rsidP="00A73D06">
      <w:pPr>
        <w:rPr>
          <w:lang w:val="en"/>
        </w:rPr>
      </w:pPr>
    </w:p>
    <w:p w14:paraId="17F165BB" w14:textId="67BB1E14" w:rsidR="00A73D06" w:rsidRDefault="00764AAB" w:rsidP="00A73D06">
      <w:r w:rsidRPr="0095542C">
        <w:rPr>
          <w:rFonts w:cstheme="minorHAnsi"/>
          <w:noProof/>
        </w:rPr>
        <w:lastRenderedPageBreak/>
        <w:drawing>
          <wp:inline distT="0" distB="0" distL="0" distR="0" wp14:anchorId="107DD177" wp14:editId="3B237277">
            <wp:extent cx="5645642" cy="1314450"/>
            <wp:effectExtent l="19050" t="19050" r="12700" b="19050"/>
            <wp:docPr id="1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386"/>
                    <a:stretch/>
                  </pic:blipFill>
                  <pic:spPr bwMode="auto">
                    <a:xfrm>
                      <a:off x="0" y="0"/>
                      <a:ext cx="5703051" cy="1327816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9C171D" w14:textId="77777777" w:rsidR="00A73D06" w:rsidRDefault="00A73D06" w:rsidP="00A73D06"/>
    <w:p w14:paraId="302F9F6F" w14:textId="506B9F4D" w:rsidR="00A73D06" w:rsidRPr="00801C49" w:rsidRDefault="00A73D06" w:rsidP="00A73D06">
      <w:pPr>
        <w:rPr>
          <w:rFonts w:cstheme="minorHAnsi"/>
        </w:rPr>
      </w:pPr>
      <w:r w:rsidRPr="00801C49">
        <w:rPr>
          <w:rFonts w:cstheme="minorHAnsi"/>
          <w:lang w:val="en"/>
        </w:rPr>
        <w:t>Before you copy the new file</w:t>
      </w:r>
      <w:r w:rsidR="009F6D52">
        <w:rPr>
          <w:rFonts w:cstheme="minorHAnsi"/>
          <w:lang w:val="en"/>
        </w:rPr>
        <w:t xml:space="preserve">, </w:t>
      </w:r>
      <w:r w:rsidRPr="00801C49">
        <w:rPr>
          <w:rFonts w:cstheme="minorHAnsi"/>
          <w:lang w:val="en"/>
        </w:rPr>
        <w:t>please delete any existing *.</w:t>
      </w:r>
      <w:proofErr w:type="spellStart"/>
      <w:r w:rsidRPr="00801C49">
        <w:rPr>
          <w:rFonts w:cstheme="minorHAnsi"/>
          <w:lang w:val="en"/>
        </w:rPr>
        <w:t>lic</w:t>
      </w:r>
      <w:proofErr w:type="spellEnd"/>
      <w:r w:rsidRPr="00801C49">
        <w:rPr>
          <w:rFonts w:cstheme="minorHAnsi"/>
          <w:lang w:val="en"/>
        </w:rPr>
        <w:t xml:space="preserve"> file</w:t>
      </w:r>
      <w:r>
        <w:rPr>
          <w:rFonts w:cstheme="minorHAnsi"/>
          <w:lang w:val="en"/>
        </w:rPr>
        <w:t>s</w:t>
      </w:r>
      <w:r w:rsidRPr="00801C49">
        <w:rPr>
          <w:rFonts w:cstheme="minorHAnsi"/>
          <w:lang w:val="en"/>
        </w:rPr>
        <w:t xml:space="preserve"> from this location.</w:t>
      </w:r>
    </w:p>
    <w:p w14:paraId="2E042E61" w14:textId="77777777" w:rsidR="00A73D06" w:rsidRPr="00801C49" w:rsidRDefault="00A73D06" w:rsidP="00A73D06">
      <w:pPr>
        <w:rPr>
          <w:rFonts w:cstheme="minorHAnsi"/>
        </w:rPr>
      </w:pPr>
    </w:p>
    <w:p w14:paraId="71741CE5" w14:textId="53C9A91A" w:rsidR="00A73D06" w:rsidRPr="00801C49" w:rsidRDefault="00A73D06" w:rsidP="00A73D06">
      <w:pPr>
        <w:rPr>
          <w:rFonts w:cstheme="minorHAnsi"/>
        </w:rPr>
      </w:pPr>
      <w:r w:rsidRPr="00801C49">
        <w:rPr>
          <w:rFonts w:cstheme="minorHAnsi"/>
          <w:lang w:val="en"/>
        </w:rPr>
        <w:t xml:space="preserve">If you </w:t>
      </w:r>
      <w:r w:rsidR="009F6D52">
        <w:rPr>
          <w:rFonts w:cstheme="minorHAnsi"/>
          <w:lang w:val="en"/>
        </w:rPr>
        <w:t>experience</w:t>
      </w:r>
      <w:r w:rsidRPr="00801C49">
        <w:rPr>
          <w:rFonts w:cstheme="minorHAnsi"/>
          <w:lang w:val="en"/>
        </w:rPr>
        <w:t xml:space="preserve"> any difficulty in copying the file into this location</w:t>
      </w:r>
      <w:r w:rsidR="009F6D52">
        <w:rPr>
          <w:rFonts w:cstheme="minorHAnsi"/>
          <w:lang w:val="en"/>
        </w:rPr>
        <w:t xml:space="preserve">, </w:t>
      </w:r>
      <w:r w:rsidRPr="00801C49">
        <w:rPr>
          <w:rFonts w:cstheme="minorHAnsi"/>
          <w:lang w:val="en"/>
        </w:rPr>
        <w:t>please check you have the relevant permissions enabled to do this</w:t>
      </w:r>
      <w:r w:rsidR="009F6D52">
        <w:rPr>
          <w:rFonts w:cstheme="minorHAnsi"/>
          <w:lang w:val="en"/>
        </w:rPr>
        <w:t>.</w:t>
      </w:r>
      <w:r w:rsidRPr="00801C49">
        <w:rPr>
          <w:rFonts w:cstheme="minorHAnsi"/>
          <w:lang w:val="en"/>
        </w:rPr>
        <w:t xml:space="preserve"> </w:t>
      </w:r>
      <w:r w:rsidR="009F6D52">
        <w:rPr>
          <w:rFonts w:cstheme="minorHAnsi"/>
          <w:lang w:val="en"/>
        </w:rPr>
        <w:t>Y</w:t>
      </w:r>
      <w:r w:rsidRPr="00801C49">
        <w:rPr>
          <w:rFonts w:cstheme="minorHAnsi"/>
          <w:lang w:val="en"/>
        </w:rPr>
        <w:t>ou may need to contact your IT department if you do not have access to this folder.</w:t>
      </w:r>
    </w:p>
    <w:p w14:paraId="0E857F58" w14:textId="77777777" w:rsidR="00A73D06" w:rsidRPr="00801C49" w:rsidRDefault="00A73D06" w:rsidP="00A73D06">
      <w:pPr>
        <w:rPr>
          <w:rFonts w:cstheme="minorHAnsi"/>
        </w:rPr>
      </w:pPr>
    </w:p>
    <w:p w14:paraId="3B7BC29D" w14:textId="4ABC96E7" w:rsidR="00A73D06" w:rsidRPr="00A73D06" w:rsidRDefault="00A73D06" w:rsidP="00A73D06">
      <w:bookmarkStart w:id="0" w:name="_Hlk134621935"/>
      <w:r w:rsidRPr="00801C49">
        <w:rPr>
          <w:rFonts w:cstheme="minorHAnsi"/>
          <w:lang w:val="en"/>
        </w:rPr>
        <w:t>If you would like any assistance with this process</w:t>
      </w:r>
      <w:r w:rsidR="009F6D52">
        <w:rPr>
          <w:rFonts w:cstheme="minorHAnsi"/>
          <w:lang w:val="en"/>
        </w:rPr>
        <w:t xml:space="preserve">, </w:t>
      </w:r>
      <w:r w:rsidRPr="00801C49">
        <w:rPr>
          <w:rFonts w:cstheme="minorHAnsi"/>
          <w:lang w:val="en"/>
        </w:rPr>
        <w:t>please do not hesitate to contact </w:t>
      </w:r>
      <w:hyperlink r:id="rId18" w:history="1">
        <w:r w:rsidRPr="00801C49">
          <w:rPr>
            <w:rFonts w:cstheme="minorHAnsi"/>
            <w:color w:val="2C5CC5"/>
            <w:u w:val="single"/>
            <w:lang w:val="en"/>
          </w:rPr>
          <w:t>support@kelton.co.uk</w:t>
        </w:r>
      </w:hyperlink>
      <w:bookmarkEnd w:id="0"/>
      <w:r>
        <w:br/>
      </w:r>
      <w:r>
        <w:br/>
      </w:r>
    </w:p>
    <w:sectPr w:rsidR="00A73D06" w:rsidRPr="00A73D06" w:rsidSect="00307350">
      <w:footerReference w:type="first" r:id="rId19"/>
      <w:pgSz w:w="11906" w:h="16838"/>
      <w:pgMar w:top="1440" w:right="1440" w:bottom="1440" w:left="1440" w:header="567" w:footer="397" w:gutter="0"/>
      <w:cols w:space="720"/>
      <w:titlePg/>
      <w:docGrid w:linePitch="1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0CA5F" w14:textId="77777777" w:rsidR="00D01633" w:rsidRDefault="00D01633" w:rsidP="00FE0BB1">
      <w:pPr>
        <w:spacing w:after="0" w:line="240" w:lineRule="auto"/>
      </w:pPr>
      <w:r>
        <w:separator/>
      </w:r>
    </w:p>
  </w:endnote>
  <w:endnote w:type="continuationSeparator" w:id="0">
    <w:p w14:paraId="3E99D3F3" w14:textId="77777777" w:rsidR="00D01633" w:rsidRDefault="00D01633" w:rsidP="00FE0B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 SemiBold"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6D0FF" w14:textId="77777777" w:rsidR="002E00E9" w:rsidRDefault="00CA3D83" w:rsidP="002E00E9">
    <w:pPr>
      <w:pStyle w:val="Footer"/>
      <w:rPr>
        <w:rFonts w:ascii="Calibri Light" w:hAnsi="Calibri Light" w:cs="Arial"/>
        <w:color w:val="000000" w:themeColor="text1"/>
        <w:sz w:val="18"/>
        <w:szCs w:val="17"/>
      </w:rPr>
    </w:pPr>
    <w:r>
      <w:rPr>
        <w:rFonts w:ascii="Calibri Light" w:hAnsi="Calibri Light" w:cs="Arial"/>
        <w:color w:val="000000" w:themeColor="text1"/>
        <w:sz w:val="18"/>
        <w:szCs w:val="17"/>
      </w:rPr>
      <w:pict w14:anchorId="68F8D5B7">
        <v:rect id="_x0000_i1055" style="width:697.4pt;height:1.5pt;mso-position-horizontal:absolute;mso-position-horizontal-relative:text;mso-position-vertical:absolute;mso-position-vertical-relative:text" o:hralign="center" o:hrstd="t" o:hrnoshade="t" o:hr="t" fillcolor="#fcf500" stroked="f"/>
      </w:pict>
    </w:r>
  </w:p>
  <w:p w14:paraId="576D0C45" w14:textId="77777777" w:rsidR="00C9641C" w:rsidRDefault="00C9641C" w:rsidP="002E00E9">
    <w:pPr>
      <w:pStyle w:val="Footer"/>
      <w:rPr>
        <w:rFonts w:ascii="Poppins Light" w:hAnsi="Poppins Light" w:cs="Poppins Light"/>
        <w:color w:val="001921"/>
        <w:szCs w:val="14"/>
      </w:rPr>
    </w:pPr>
  </w:p>
  <w:p w14:paraId="612CCEDB" w14:textId="65B1CC54" w:rsidR="002E00E9" w:rsidRPr="004C55BC" w:rsidRDefault="002E00E9" w:rsidP="002E00E9">
    <w:pPr>
      <w:pStyle w:val="Footer"/>
      <w:rPr>
        <w:rFonts w:ascii="Poppins Light" w:hAnsi="Poppins Light" w:cs="Poppins Light"/>
        <w:color w:val="001921"/>
        <w:sz w:val="14"/>
        <w:szCs w:val="8"/>
      </w:rPr>
    </w:pPr>
    <w:r w:rsidRPr="004C55BC">
      <w:rPr>
        <w:rFonts w:ascii="Poppins Light" w:hAnsi="Poppins Light" w:cs="Poppins Light"/>
        <w:color w:val="001921"/>
        <w:sz w:val="14"/>
        <w:szCs w:val="8"/>
      </w:rPr>
      <w:t xml:space="preserve">Date: </w:t>
    </w:r>
    <w:r w:rsidR="00A73D06">
      <w:rPr>
        <w:rFonts w:ascii="Poppins Light" w:hAnsi="Poppins Light" w:cs="Poppins Light"/>
        <w:color w:val="001921"/>
        <w:sz w:val="14"/>
        <w:szCs w:val="8"/>
      </w:rPr>
      <w:t>25/11/2025</w:t>
    </w:r>
  </w:p>
  <w:p w14:paraId="55A668B9" w14:textId="6D31DE23" w:rsidR="002E00E9" w:rsidRPr="004C55BC" w:rsidRDefault="002E00E9" w:rsidP="00490CE2">
    <w:pPr>
      <w:pStyle w:val="Footer"/>
      <w:tabs>
        <w:tab w:val="clear" w:pos="9026"/>
        <w:tab w:val="right" w:pos="13892"/>
      </w:tabs>
      <w:rPr>
        <w:rFonts w:ascii="Poppins Light" w:hAnsi="Poppins Light" w:cs="Poppins Light"/>
        <w:color w:val="001921"/>
        <w:sz w:val="14"/>
        <w:szCs w:val="8"/>
      </w:rPr>
    </w:pPr>
    <w:r w:rsidRPr="004C55BC">
      <w:rPr>
        <w:rFonts w:ascii="Poppins Light" w:hAnsi="Poppins Light" w:cs="Poppins Light"/>
        <w:color w:val="001921"/>
        <w:sz w:val="14"/>
        <w:szCs w:val="8"/>
      </w:rPr>
      <w:t>Document Title:</w:t>
    </w:r>
    <w:r w:rsidR="009D4D30">
      <w:rPr>
        <w:rFonts w:ascii="Poppins Light" w:hAnsi="Poppins Light" w:cs="Poppins Light"/>
        <w:color w:val="001921"/>
        <w:sz w:val="14"/>
        <w:szCs w:val="8"/>
      </w:rPr>
      <w:t xml:space="preserve"> </w:t>
    </w:r>
    <w:r w:rsidR="00A73D06">
      <w:rPr>
        <w:rFonts w:ascii="Poppins Light" w:hAnsi="Poppins Light" w:cs="Poppins Light"/>
        <w:color w:val="001921"/>
        <w:sz w:val="14"/>
        <w:szCs w:val="8"/>
      </w:rPr>
      <w:t>Applying a</w:t>
    </w:r>
    <w:r w:rsidR="00BA3F04">
      <w:rPr>
        <w:rFonts w:ascii="Poppins Light" w:hAnsi="Poppins Light" w:cs="Poppins Light"/>
        <w:color w:val="001921"/>
        <w:sz w:val="14"/>
        <w:szCs w:val="8"/>
      </w:rPr>
      <w:t xml:space="preserve">n Uncertainty Plus </w:t>
    </w:r>
    <w:r w:rsidR="00A73D06">
      <w:rPr>
        <w:rFonts w:ascii="Poppins Light" w:hAnsi="Poppins Light" w:cs="Poppins Light"/>
        <w:color w:val="001921"/>
        <w:sz w:val="14"/>
        <w:szCs w:val="8"/>
      </w:rPr>
      <w:t>Licence</w:t>
    </w:r>
    <w:r w:rsidRPr="004C55BC">
      <w:rPr>
        <w:rFonts w:ascii="Poppins Light" w:hAnsi="Poppins Light" w:cs="Poppins Light"/>
        <w:color w:val="001921"/>
        <w:sz w:val="14"/>
        <w:szCs w:val="8"/>
      </w:rPr>
      <w:tab/>
    </w:r>
    <w:r w:rsidR="00D165DB" w:rsidRPr="004C55BC">
      <w:rPr>
        <w:rFonts w:ascii="Poppins Light" w:hAnsi="Poppins Light" w:cs="Poppins Light"/>
        <w:color w:val="001921"/>
        <w:sz w:val="14"/>
        <w:szCs w:val="8"/>
      </w:rPr>
      <w:tab/>
      <w:t xml:space="preserve"> Page</w:t>
    </w:r>
    <w:r w:rsidRPr="004C55BC">
      <w:rPr>
        <w:rFonts w:ascii="Poppins Light" w:hAnsi="Poppins Light" w:cs="Poppins Light"/>
        <w:color w:val="001921"/>
        <w:sz w:val="14"/>
        <w:szCs w:val="8"/>
      </w:rPr>
      <w:t xml:space="preserve"> </w:t>
    </w:r>
    <w:r w:rsidRPr="004C55BC">
      <w:rPr>
        <w:rFonts w:ascii="Poppins Light" w:hAnsi="Poppins Light" w:cs="Poppins Light"/>
        <w:color w:val="001921"/>
        <w:sz w:val="14"/>
        <w:szCs w:val="8"/>
      </w:rPr>
      <w:fldChar w:fldCharType="begin"/>
    </w:r>
    <w:r w:rsidRPr="004C55BC">
      <w:rPr>
        <w:rFonts w:ascii="Poppins Light" w:hAnsi="Poppins Light" w:cs="Poppins Light"/>
        <w:color w:val="001921"/>
        <w:sz w:val="14"/>
        <w:szCs w:val="8"/>
      </w:rPr>
      <w:instrText xml:space="preserve"> PAGE   \* MERGEFORMAT </w:instrText>
    </w:r>
    <w:r w:rsidRPr="004C55BC">
      <w:rPr>
        <w:rFonts w:ascii="Poppins Light" w:hAnsi="Poppins Light" w:cs="Poppins Light"/>
        <w:color w:val="001921"/>
        <w:sz w:val="14"/>
        <w:szCs w:val="8"/>
      </w:rPr>
      <w:fldChar w:fldCharType="separate"/>
    </w:r>
    <w:r w:rsidRPr="004C55BC">
      <w:rPr>
        <w:rFonts w:ascii="Poppins Light" w:hAnsi="Poppins Light" w:cs="Poppins Light"/>
        <w:color w:val="001921"/>
        <w:sz w:val="14"/>
        <w:szCs w:val="8"/>
      </w:rPr>
      <w:t>4</w:t>
    </w:r>
    <w:r w:rsidRPr="004C55BC">
      <w:rPr>
        <w:rFonts w:ascii="Poppins Light" w:hAnsi="Poppins Light" w:cs="Poppins Light"/>
        <w:color w:val="001921"/>
        <w:sz w:val="14"/>
        <w:szCs w:val="8"/>
      </w:rPr>
      <w:fldChar w:fldCharType="end"/>
    </w:r>
    <w:r w:rsidRPr="004C55BC">
      <w:rPr>
        <w:rFonts w:ascii="Poppins Light" w:hAnsi="Poppins Light" w:cs="Poppins Light"/>
        <w:color w:val="001921"/>
        <w:sz w:val="14"/>
        <w:szCs w:val="8"/>
      </w:rPr>
      <w:t xml:space="preserve"> of </w:t>
    </w:r>
    <w:r w:rsidRPr="004C55BC">
      <w:rPr>
        <w:rFonts w:ascii="Poppins Light" w:hAnsi="Poppins Light" w:cs="Poppins Light"/>
        <w:color w:val="001921"/>
        <w:sz w:val="14"/>
        <w:szCs w:val="8"/>
      </w:rPr>
      <w:fldChar w:fldCharType="begin"/>
    </w:r>
    <w:r w:rsidRPr="004C55BC">
      <w:rPr>
        <w:rFonts w:ascii="Poppins Light" w:hAnsi="Poppins Light" w:cs="Poppins Light"/>
        <w:color w:val="001921"/>
        <w:sz w:val="14"/>
        <w:szCs w:val="8"/>
      </w:rPr>
      <w:instrText xml:space="preserve"> NUMPAGES  \* Arabic  \* MERGEFORMAT </w:instrText>
    </w:r>
    <w:r w:rsidRPr="004C55BC">
      <w:rPr>
        <w:rFonts w:ascii="Poppins Light" w:hAnsi="Poppins Light" w:cs="Poppins Light"/>
        <w:color w:val="001921"/>
        <w:sz w:val="14"/>
        <w:szCs w:val="8"/>
      </w:rPr>
      <w:fldChar w:fldCharType="separate"/>
    </w:r>
    <w:r w:rsidRPr="004C55BC">
      <w:rPr>
        <w:rFonts w:ascii="Poppins Light" w:hAnsi="Poppins Light" w:cs="Poppins Light"/>
        <w:color w:val="001921"/>
        <w:sz w:val="14"/>
        <w:szCs w:val="8"/>
      </w:rPr>
      <w:t>8</w:t>
    </w:r>
    <w:r w:rsidRPr="004C55BC">
      <w:rPr>
        <w:rFonts w:ascii="Poppins Light" w:hAnsi="Poppins Light" w:cs="Poppins Light"/>
        <w:color w:val="001921"/>
        <w:sz w:val="14"/>
        <w:szCs w:val="8"/>
      </w:rPr>
      <w:fldChar w:fldCharType="end"/>
    </w:r>
  </w:p>
  <w:p w14:paraId="69988EBE" w14:textId="6167B38C" w:rsidR="00FE0BB1" w:rsidRPr="00986F08" w:rsidRDefault="00FE0BB1" w:rsidP="002E00E9">
    <w:pPr>
      <w:pStyle w:val="Footer"/>
      <w:rPr>
        <w:rFonts w:ascii="Poppins Light" w:hAnsi="Poppins Light" w:cs="Poppins Light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82FBD" w14:textId="56A18389" w:rsidR="00957E8C" w:rsidRPr="00957E8C" w:rsidRDefault="00E500CA" w:rsidP="00957E8C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7F901603" wp14:editId="156C6DD5">
              <wp:simplePos x="0" y="0"/>
              <wp:positionH relativeFrom="column">
                <wp:posOffset>2626360</wp:posOffset>
              </wp:positionH>
              <wp:positionV relativeFrom="page">
                <wp:posOffset>8820150</wp:posOffset>
              </wp:positionV>
              <wp:extent cx="2426335" cy="685800"/>
              <wp:effectExtent l="0" t="0" r="0" b="0"/>
              <wp:wrapNone/>
              <wp:docPr id="679213251" name="Text 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26335" cy="685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E1B1127" w14:textId="1F8A099D" w:rsidR="007F6728" w:rsidRDefault="00AA684D" w:rsidP="00267B1F">
                          <w:pPr>
                            <w:pStyle w:val="BasicParagraph"/>
                            <w:snapToGrid w:val="0"/>
                            <w:spacing w:line="240" w:lineRule="auto"/>
                            <w:rPr>
                              <w:rFonts w:ascii="Poppins SemiBold" w:hAnsi="Poppins SemiBold" w:cs="Poppins SemiBold"/>
                              <w:b/>
                              <w:bCs/>
                              <w:color w:val="00192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Poppins SemiBold" w:hAnsi="Poppins SemiBold" w:cs="Poppins SemiBold"/>
                              <w:b/>
                              <w:bCs/>
                              <w:color w:val="001921"/>
                              <w:sz w:val="16"/>
                              <w:szCs w:val="16"/>
                            </w:rPr>
                            <w:t>s</w:t>
                          </w:r>
                          <w:r w:rsidR="00D23AA9">
                            <w:rPr>
                              <w:rFonts w:ascii="Poppins SemiBold" w:hAnsi="Poppins SemiBold" w:cs="Poppins SemiBold"/>
                              <w:b/>
                              <w:bCs/>
                              <w:color w:val="001921"/>
                              <w:sz w:val="16"/>
                              <w:szCs w:val="16"/>
                            </w:rPr>
                            <w:t>upport</w:t>
                          </w:r>
                          <w:r w:rsidR="007F6728">
                            <w:rPr>
                              <w:rFonts w:ascii="Poppins SemiBold" w:hAnsi="Poppins SemiBold" w:cs="Poppins SemiBold"/>
                              <w:b/>
                              <w:bCs/>
                              <w:color w:val="001921"/>
                              <w:sz w:val="16"/>
                              <w:szCs w:val="16"/>
                            </w:rPr>
                            <w:t>@kelton.co.uk</w:t>
                          </w:r>
                        </w:p>
                        <w:p w14:paraId="3F6DCC46" w14:textId="77777777" w:rsidR="007F6728" w:rsidRDefault="007F6728" w:rsidP="00267B1F">
                          <w:pPr>
                            <w:pStyle w:val="BasicParagraph"/>
                            <w:snapToGrid w:val="0"/>
                            <w:spacing w:line="240" w:lineRule="auto"/>
                            <w:rPr>
                              <w:rFonts w:ascii="Poppins SemiBold" w:hAnsi="Poppins SemiBold" w:cs="Poppins SemiBold"/>
                              <w:b/>
                              <w:bCs/>
                              <w:color w:val="00192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Poppins SemiBold" w:hAnsi="Poppins SemiBold" w:cs="Poppins SemiBold"/>
                              <w:b/>
                              <w:bCs/>
                              <w:color w:val="001921"/>
                              <w:sz w:val="16"/>
                              <w:szCs w:val="16"/>
                            </w:rPr>
                            <w:t>t: +44 (0) 1224 630 000</w:t>
                          </w:r>
                        </w:p>
                        <w:p w14:paraId="7C77B6C6" w14:textId="77777777" w:rsidR="00BB1BE1" w:rsidRDefault="007F6728" w:rsidP="00267B1F">
                          <w:pPr>
                            <w:pStyle w:val="BasicParagraph"/>
                            <w:snapToGrid w:val="0"/>
                            <w:spacing w:line="240" w:lineRule="auto"/>
                          </w:pPr>
                          <w:r>
                            <w:rPr>
                              <w:rFonts w:ascii="Poppins SemiBold" w:hAnsi="Poppins SemiBold" w:cs="Poppins SemiBold"/>
                              <w:b/>
                              <w:bCs/>
                              <w:color w:val="001921"/>
                              <w:sz w:val="16"/>
                              <w:szCs w:val="16"/>
                            </w:rPr>
                            <w:t>www.kelton.co.uk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F901603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left:0;text-align:left;margin-left:206.8pt;margin-top:694.5pt;width:191.05pt;height:5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" filled="f" stroked="f" strokeweight=".5pt">
              <v:textbox inset="0,0,0,0">
                <w:txbxContent>
                  <w:p w14:paraId="0E1B1127" w14:textId="1F8A099D" w:rsidR="007F6728" w:rsidRDefault="00AA684D" w:rsidP="00267B1F">
                    <w:pPr>
                      <w:pStyle w:val="BasicParagraph"/>
                      <w:snapToGrid w:val="0"/>
                      <w:spacing w:line="240" w:lineRule="auto"/>
                      <w:rPr>
                        <w:rFonts w:ascii="Poppins SemiBold" w:hAnsi="Poppins SemiBold" w:cs="Poppins SemiBold"/>
                        <w:b/>
                        <w:bCs/>
                        <w:color w:val="001921"/>
                        <w:sz w:val="16"/>
                        <w:szCs w:val="16"/>
                      </w:rPr>
                    </w:pPr>
                    <w:r>
                      <w:rPr>
                        <w:rFonts w:ascii="Poppins SemiBold" w:hAnsi="Poppins SemiBold" w:cs="Poppins SemiBold"/>
                        <w:b/>
                        <w:bCs/>
                        <w:color w:val="001921"/>
                        <w:sz w:val="16"/>
                        <w:szCs w:val="16"/>
                      </w:rPr>
                      <w:t>s</w:t>
                    </w:r>
                    <w:r w:rsidR="00D23AA9">
                      <w:rPr>
                        <w:rFonts w:ascii="Poppins SemiBold" w:hAnsi="Poppins SemiBold" w:cs="Poppins SemiBold"/>
                        <w:b/>
                        <w:bCs/>
                        <w:color w:val="001921"/>
                        <w:sz w:val="16"/>
                        <w:szCs w:val="16"/>
                      </w:rPr>
                      <w:t>upport</w:t>
                    </w:r>
                    <w:r w:rsidR="007F6728">
                      <w:rPr>
                        <w:rFonts w:ascii="Poppins SemiBold" w:hAnsi="Poppins SemiBold" w:cs="Poppins SemiBold"/>
                        <w:b/>
                        <w:bCs/>
                        <w:color w:val="001921"/>
                        <w:sz w:val="16"/>
                        <w:szCs w:val="16"/>
                      </w:rPr>
                      <w:t>@kelton.co.uk</w:t>
                    </w:r>
                  </w:p>
                  <w:p w14:paraId="3F6DCC46" w14:textId="77777777" w:rsidR="007F6728" w:rsidRDefault="007F6728" w:rsidP="00267B1F">
                    <w:pPr>
                      <w:pStyle w:val="BasicParagraph"/>
                      <w:snapToGrid w:val="0"/>
                      <w:spacing w:line="240" w:lineRule="auto"/>
                      <w:rPr>
                        <w:rFonts w:ascii="Poppins SemiBold" w:hAnsi="Poppins SemiBold" w:cs="Poppins SemiBold"/>
                        <w:b/>
                        <w:bCs/>
                        <w:color w:val="001921"/>
                        <w:sz w:val="16"/>
                        <w:szCs w:val="16"/>
                      </w:rPr>
                    </w:pPr>
                    <w:r>
                      <w:rPr>
                        <w:rFonts w:ascii="Poppins SemiBold" w:hAnsi="Poppins SemiBold" w:cs="Poppins SemiBold"/>
                        <w:b/>
                        <w:bCs/>
                        <w:color w:val="001921"/>
                        <w:sz w:val="16"/>
                        <w:szCs w:val="16"/>
                      </w:rPr>
                      <w:t>t: +44 (0) 1224 630 000</w:t>
                    </w:r>
                  </w:p>
                  <w:p w14:paraId="7C77B6C6" w14:textId="77777777" w:rsidR="00BB1BE1" w:rsidRDefault="007F6728" w:rsidP="00267B1F">
                    <w:pPr>
                      <w:pStyle w:val="BasicParagraph"/>
                      <w:snapToGrid w:val="0"/>
                      <w:spacing w:line="240" w:lineRule="auto"/>
                    </w:pPr>
                    <w:r>
                      <w:rPr>
                        <w:rFonts w:ascii="Poppins SemiBold" w:hAnsi="Poppins SemiBold" w:cs="Poppins SemiBold"/>
                        <w:b/>
                        <w:bCs/>
                        <w:color w:val="001921"/>
                        <w:sz w:val="16"/>
                        <w:szCs w:val="16"/>
                      </w:rPr>
                      <w:t>www.kelton.co.uk</w:t>
                    </w:r>
                  </w:p>
                </w:txbxContent>
              </v:textbox>
              <w10:wrap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6112D47E" wp14:editId="61324D4F">
              <wp:simplePos x="0" y="0"/>
              <wp:positionH relativeFrom="column">
                <wp:posOffset>3810</wp:posOffset>
              </wp:positionH>
              <wp:positionV relativeFrom="page">
                <wp:posOffset>8814181</wp:posOffset>
              </wp:positionV>
              <wp:extent cx="2426335" cy="723900"/>
              <wp:effectExtent l="0" t="0" r="0" b="0"/>
              <wp:wrapNone/>
              <wp:docPr id="719312219" name="Text 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26335" cy="7239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5F1BB07" w14:textId="77777777" w:rsidR="00BB1BE1" w:rsidRDefault="00BB1BE1" w:rsidP="00267B1F">
                          <w:pPr>
                            <w:autoSpaceDE w:val="0"/>
                            <w:autoSpaceDN w:val="0"/>
                            <w:adjustRightInd w:val="0"/>
                            <w:spacing w:line="240" w:lineRule="auto"/>
                            <w:ind w:right="-2132"/>
                            <w:rPr>
                              <w:rFonts w:ascii="Poppins Light" w:hAnsi="Poppins Light" w:cs="Poppins Light"/>
                              <w:color w:val="001921"/>
                              <w:kern w:val="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Poppins SemiBold" w:hAnsi="Poppins SemiBold" w:cs="Poppins SemiBold"/>
                              <w:b/>
                              <w:bCs/>
                              <w:color w:val="001921"/>
                              <w:kern w:val="0"/>
                              <w:sz w:val="16"/>
                              <w:szCs w:val="16"/>
                            </w:rPr>
                            <w:t>Kelton Engineering Ltd</w:t>
                          </w:r>
                        </w:p>
                        <w:p w14:paraId="15A0D503" w14:textId="77777777" w:rsidR="00BB1BE1" w:rsidRDefault="00BB1BE1" w:rsidP="00267B1F">
                          <w:pPr>
                            <w:autoSpaceDE w:val="0"/>
                            <w:autoSpaceDN w:val="0"/>
                            <w:adjustRightInd w:val="0"/>
                            <w:spacing w:line="240" w:lineRule="auto"/>
                            <w:ind w:right="-2132"/>
                            <w:rPr>
                              <w:rFonts w:ascii="Poppins Light" w:hAnsi="Poppins Light" w:cs="Poppins Light"/>
                              <w:color w:val="001921"/>
                              <w:kern w:val="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Poppins Light" w:hAnsi="Poppins Light" w:cs="Poppins Light"/>
                              <w:color w:val="001921"/>
                              <w:kern w:val="0"/>
                              <w:sz w:val="16"/>
                              <w:szCs w:val="16"/>
                            </w:rPr>
                            <w:t>Registered in Scotland No: 129648</w:t>
                          </w:r>
                        </w:p>
                        <w:p w14:paraId="561882EB" w14:textId="77777777" w:rsidR="00BB1BE1" w:rsidRDefault="00BB1BE1" w:rsidP="00267B1F">
                          <w:pPr>
                            <w:spacing w:line="240" w:lineRule="auto"/>
                          </w:pPr>
                          <w:r>
                            <w:rPr>
                              <w:rFonts w:ascii="Poppins Light" w:hAnsi="Poppins Light" w:cs="Poppins Light"/>
                              <w:color w:val="001921"/>
                              <w:kern w:val="0"/>
                              <w:sz w:val="16"/>
                              <w:szCs w:val="16"/>
                            </w:rPr>
                            <w:t xml:space="preserve">Registered Office: The Capitol, 431 Union Street, </w:t>
                          </w:r>
                          <w:r>
                            <w:rPr>
                              <w:rFonts w:ascii="MS Mincho" w:eastAsia="MS Mincho" w:hAnsi="MS Mincho" w:cs="MS Mincho" w:hint="eastAsia"/>
                              <w:color w:val="001921"/>
                              <w:kern w:val="0"/>
                              <w:sz w:val="16"/>
                              <w:szCs w:val="16"/>
                            </w:rPr>
                            <w:t> </w:t>
                          </w:r>
                          <w:r>
                            <w:rPr>
                              <w:rFonts w:ascii="Poppins Light" w:hAnsi="Poppins Light" w:cs="Poppins Light"/>
                              <w:color w:val="001921"/>
                              <w:kern w:val="0"/>
                              <w:sz w:val="16"/>
                              <w:szCs w:val="16"/>
                            </w:rPr>
                            <w:t>Suite 405, Aberdeen, AB11 6DA, United Kingdom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112D47E" id="_x0000_s1027" type="#_x0000_t202" style="position:absolute;left:0;text-align:left;margin-left:.3pt;margin-top:694.05pt;width:191.05pt;height:5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" filled="f" stroked="f" strokeweight=".5pt">
              <v:textbox inset="0,0,0,0">
                <w:txbxContent>
                  <w:p w14:paraId="35F1BB07" w14:textId="77777777" w:rsidR="00BB1BE1" w:rsidRDefault="00BB1BE1" w:rsidP="00267B1F">
                    <w:pPr>
                      <w:autoSpaceDE w:val="0"/>
                      <w:autoSpaceDN w:val="0"/>
                      <w:adjustRightInd w:val="0"/>
                      <w:spacing w:line="240" w:lineRule="auto"/>
                      <w:ind w:right="-2132"/>
                      <w:rPr>
                        <w:rFonts w:ascii="Poppins Light" w:hAnsi="Poppins Light" w:cs="Poppins Light"/>
                        <w:color w:val="001921"/>
                        <w:kern w:val="0"/>
                        <w:sz w:val="16"/>
                        <w:szCs w:val="16"/>
                      </w:rPr>
                    </w:pPr>
                    <w:r>
                      <w:rPr>
                        <w:rFonts w:ascii="Poppins SemiBold" w:hAnsi="Poppins SemiBold" w:cs="Poppins SemiBold"/>
                        <w:b/>
                        <w:bCs/>
                        <w:color w:val="001921"/>
                        <w:kern w:val="0"/>
                        <w:sz w:val="16"/>
                        <w:szCs w:val="16"/>
                      </w:rPr>
                      <w:t>Kelton Engineering Ltd</w:t>
                    </w:r>
                  </w:p>
                  <w:p w14:paraId="15A0D503" w14:textId="77777777" w:rsidR="00BB1BE1" w:rsidRDefault="00BB1BE1" w:rsidP="00267B1F">
                    <w:pPr>
                      <w:autoSpaceDE w:val="0"/>
                      <w:autoSpaceDN w:val="0"/>
                      <w:adjustRightInd w:val="0"/>
                      <w:spacing w:line="240" w:lineRule="auto"/>
                      <w:ind w:right="-2132"/>
                      <w:rPr>
                        <w:rFonts w:ascii="Poppins Light" w:hAnsi="Poppins Light" w:cs="Poppins Light"/>
                        <w:color w:val="001921"/>
                        <w:kern w:val="0"/>
                        <w:sz w:val="16"/>
                        <w:szCs w:val="16"/>
                      </w:rPr>
                    </w:pPr>
                    <w:r>
                      <w:rPr>
                        <w:rFonts w:ascii="Poppins Light" w:hAnsi="Poppins Light" w:cs="Poppins Light"/>
                        <w:color w:val="001921"/>
                        <w:kern w:val="0"/>
                        <w:sz w:val="16"/>
                        <w:szCs w:val="16"/>
                      </w:rPr>
                      <w:t>Registered in Scotland No: 129648</w:t>
                    </w:r>
                  </w:p>
                  <w:p w14:paraId="561882EB" w14:textId="77777777" w:rsidR="00BB1BE1" w:rsidRDefault="00BB1BE1" w:rsidP="00267B1F">
                    <w:pPr>
                      <w:spacing w:line="240" w:lineRule="auto"/>
                    </w:pPr>
                    <w:r>
                      <w:rPr>
                        <w:rFonts w:ascii="Poppins Light" w:hAnsi="Poppins Light" w:cs="Poppins Light"/>
                        <w:color w:val="001921"/>
                        <w:kern w:val="0"/>
                        <w:sz w:val="16"/>
                        <w:szCs w:val="16"/>
                      </w:rPr>
                      <w:t xml:space="preserve">Registered Office: The Capitol, 431 Union Street, </w:t>
                    </w:r>
                    <w:r>
                      <w:rPr>
                        <w:rFonts w:ascii="MS Mincho" w:eastAsia="MS Mincho" w:hAnsi="MS Mincho" w:cs="MS Mincho" w:hint="eastAsia"/>
                        <w:color w:val="001921"/>
                        <w:kern w:val="0"/>
                        <w:sz w:val="16"/>
                        <w:szCs w:val="16"/>
                      </w:rPr>
                      <w:t> </w:t>
                    </w:r>
                    <w:r>
                      <w:rPr>
                        <w:rFonts w:ascii="Poppins Light" w:hAnsi="Poppins Light" w:cs="Poppins Light"/>
                        <w:color w:val="001921"/>
                        <w:kern w:val="0"/>
                        <w:sz w:val="16"/>
                        <w:szCs w:val="16"/>
                      </w:rPr>
                      <w:t>Suite 405, Aberdeen, AB11 6DA, United Kingdom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372677">
      <w:rPr>
        <w:noProof/>
      </w:rPr>
      <w:drawing>
        <wp:anchor distT="0" distB="0" distL="114300" distR="114300" simplePos="0" relativeHeight="251666432" behindDoc="1" locked="0" layoutInCell="1" allowOverlap="1" wp14:anchorId="75609FB7" wp14:editId="25BD5D4A">
          <wp:simplePos x="722376" y="7296912"/>
          <wp:positionH relativeFrom="page">
            <wp:align>left</wp:align>
          </wp:positionH>
          <wp:positionV relativeFrom="page">
            <wp:align>bottom</wp:align>
          </wp:positionV>
          <wp:extent cx="7588423" cy="2091598"/>
          <wp:effectExtent l="0" t="0" r="0" b="4445"/>
          <wp:wrapNone/>
          <wp:docPr id="588790569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4786907" name="Picture 1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8423" cy="20915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67B1F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432EB89" wp14:editId="4BAFF60B">
              <wp:simplePos x="0" y="0"/>
              <wp:positionH relativeFrom="column">
                <wp:posOffset>5715</wp:posOffset>
              </wp:positionH>
              <wp:positionV relativeFrom="page">
                <wp:posOffset>9737725</wp:posOffset>
              </wp:positionV>
              <wp:extent cx="2426335" cy="440690"/>
              <wp:effectExtent l="0" t="0" r="0" b="3810"/>
              <wp:wrapNone/>
              <wp:docPr id="1326393451" name="Text 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26335" cy="44069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A98BCDC" w14:textId="7BF0FD15" w:rsidR="00BB1BE1" w:rsidRPr="00782791" w:rsidRDefault="00BB1BE1" w:rsidP="00267B1F">
                          <w:pPr>
                            <w:pStyle w:val="BasicParagraph"/>
                            <w:spacing w:line="240" w:lineRule="auto"/>
                            <w:rPr>
                              <w:rFonts w:ascii="Poppins Light" w:hAnsi="Poppins Light" w:cs="Poppins Light"/>
                              <w:color w:val="001921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Poppins Light" w:hAnsi="Poppins Light" w:cs="Poppins Light"/>
                              <w:color w:val="001921"/>
                              <w:sz w:val="14"/>
                              <w:szCs w:val="14"/>
                            </w:rPr>
                            <w:t xml:space="preserve">Date: </w:t>
                          </w:r>
                          <w:r w:rsidR="00A73D06">
                            <w:rPr>
                              <w:rFonts w:ascii="Poppins Light" w:hAnsi="Poppins Light" w:cs="Poppins Light"/>
                              <w:color w:val="001921"/>
                              <w:sz w:val="14"/>
                              <w:szCs w:val="14"/>
                            </w:rPr>
                            <w:t>25/11/2025</w:t>
                          </w:r>
                          <w:r w:rsidR="009F7B0F">
                            <w:rPr>
                              <w:rFonts w:ascii="Poppins Light" w:hAnsi="Poppins Light" w:cs="Poppins Light"/>
                              <w:color w:val="001921"/>
                              <w:sz w:val="14"/>
                              <w:szCs w:val="14"/>
                            </w:rPr>
                            <w:fldChar w:fldCharType="begin"/>
                          </w:r>
                          <w:r w:rsidR="009F7B0F">
                            <w:rPr>
                              <w:rFonts w:ascii="Poppins Light" w:hAnsi="Poppins Light" w:cs="Poppins Light"/>
                              <w:color w:val="001921"/>
                              <w:sz w:val="14"/>
                              <w:szCs w:val="14"/>
                            </w:rPr>
                            <w:instrText xml:space="preserve"> KEYWORDS  \* FirstCap  \* MERGEFORMAT </w:instrText>
                          </w:r>
                          <w:r w:rsidR="009F7B0F">
                            <w:rPr>
                              <w:rFonts w:ascii="Poppins Light" w:hAnsi="Poppins Light" w:cs="Poppins Light"/>
                              <w:color w:val="001921"/>
                              <w:sz w:val="14"/>
                              <w:szCs w:val="14"/>
                            </w:rPr>
                            <w:fldChar w:fldCharType="end"/>
                          </w:r>
                          <w:r>
                            <w:rPr>
                              <w:rFonts w:ascii="Poppins Light" w:hAnsi="Poppins Light" w:cs="Poppins Light"/>
                              <w:color w:val="001921"/>
                              <w:sz w:val="14"/>
                              <w:szCs w:val="14"/>
                            </w:rPr>
                            <w:br/>
                            <w:t>Document Title:</w:t>
                          </w:r>
                          <w:r w:rsidR="00FD3F4F">
                            <w:rPr>
                              <w:rFonts w:ascii="Poppins Light" w:hAnsi="Poppins Light" w:cs="Poppins Light"/>
                              <w:color w:val="001921"/>
                              <w:sz w:val="14"/>
                              <w:szCs w:val="14"/>
                            </w:rPr>
                            <w:t xml:space="preserve"> </w:t>
                          </w:r>
                          <w:r w:rsidR="00A73D06">
                            <w:rPr>
                              <w:rFonts w:ascii="Poppins Light" w:hAnsi="Poppins Light" w:cs="Poppins Light"/>
                              <w:color w:val="001921"/>
                              <w:sz w:val="14"/>
                              <w:szCs w:val="14"/>
                            </w:rPr>
                            <w:t>Applying a</w:t>
                          </w:r>
                          <w:r w:rsidR="0094353D">
                            <w:rPr>
                              <w:rFonts w:ascii="Poppins Light" w:hAnsi="Poppins Light" w:cs="Poppins Light"/>
                              <w:color w:val="001921"/>
                              <w:sz w:val="14"/>
                              <w:szCs w:val="14"/>
                            </w:rPr>
                            <w:t>n Uncertainty</w:t>
                          </w:r>
                          <w:r w:rsidR="00BA3F04">
                            <w:rPr>
                              <w:rFonts w:ascii="Poppins Light" w:hAnsi="Poppins Light" w:cs="Poppins Light"/>
                              <w:color w:val="001921"/>
                              <w:sz w:val="14"/>
                              <w:szCs w:val="14"/>
                            </w:rPr>
                            <w:t xml:space="preserve"> Plus</w:t>
                          </w:r>
                          <w:r w:rsidR="0094353D">
                            <w:rPr>
                              <w:rFonts w:ascii="Poppins Light" w:hAnsi="Poppins Light" w:cs="Poppins Light"/>
                              <w:color w:val="001921"/>
                              <w:sz w:val="14"/>
                              <w:szCs w:val="14"/>
                            </w:rPr>
                            <w:t xml:space="preserve"> </w:t>
                          </w:r>
                          <w:r w:rsidR="00A73D06">
                            <w:rPr>
                              <w:rFonts w:ascii="Poppins Light" w:hAnsi="Poppins Light" w:cs="Poppins Light"/>
                              <w:color w:val="001921"/>
                              <w:sz w:val="14"/>
                              <w:szCs w:val="14"/>
                            </w:rPr>
                            <w:t>Licence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432EB89" id="_x0000_s1028" type="#_x0000_t202" style="position:absolute;left:0;text-align:left;margin-left:.45pt;margin-top:766.75pt;width:191.05pt;height:34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" filled="f" stroked="f" strokeweight=".5pt">
              <v:textbox inset="0,0,0,0">
                <w:txbxContent>
                  <w:p w14:paraId="6A98BCDC" w14:textId="7BF0FD15" w:rsidR="00BB1BE1" w:rsidRPr="00782791" w:rsidRDefault="00BB1BE1" w:rsidP="00267B1F">
                    <w:pPr>
                      <w:pStyle w:val="BasicParagraph"/>
                      <w:spacing w:line="240" w:lineRule="auto"/>
                      <w:rPr>
                        <w:rFonts w:ascii="Poppins Light" w:hAnsi="Poppins Light" w:cs="Poppins Light"/>
                        <w:color w:val="001921"/>
                        <w:sz w:val="14"/>
                        <w:szCs w:val="14"/>
                      </w:rPr>
                    </w:pPr>
                    <w:r>
                      <w:rPr>
                        <w:rFonts w:ascii="Poppins Light" w:hAnsi="Poppins Light" w:cs="Poppins Light"/>
                        <w:color w:val="001921"/>
                        <w:sz w:val="14"/>
                        <w:szCs w:val="14"/>
                      </w:rPr>
                      <w:t xml:space="preserve">Date: </w:t>
                    </w:r>
                    <w:r w:rsidR="00A73D06">
                      <w:rPr>
                        <w:rFonts w:ascii="Poppins Light" w:hAnsi="Poppins Light" w:cs="Poppins Light"/>
                        <w:color w:val="001921"/>
                        <w:sz w:val="14"/>
                        <w:szCs w:val="14"/>
                      </w:rPr>
                      <w:t>25/11/2025</w:t>
                    </w:r>
                    <w:r w:rsidR="009F7B0F">
                      <w:rPr>
                        <w:rFonts w:ascii="Poppins Light" w:hAnsi="Poppins Light" w:cs="Poppins Light"/>
                        <w:color w:val="001921"/>
                        <w:sz w:val="14"/>
                        <w:szCs w:val="14"/>
                      </w:rPr>
                      <w:fldChar w:fldCharType="begin"/>
                    </w:r>
                    <w:r w:rsidR="009F7B0F">
                      <w:rPr>
                        <w:rFonts w:ascii="Poppins Light" w:hAnsi="Poppins Light" w:cs="Poppins Light"/>
                        <w:color w:val="001921"/>
                        <w:sz w:val="14"/>
                        <w:szCs w:val="14"/>
                      </w:rPr>
                      <w:instrText xml:space="preserve"> KEYWORDS  \* FirstCap  \* MERGEFORMAT </w:instrText>
                    </w:r>
                    <w:r w:rsidR="009F7B0F">
                      <w:rPr>
                        <w:rFonts w:ascii="Poppins Light" w:hAnsi="Poppins Light" w:cs="Poppins Light"/>
                        <w:color w:val="001921"/>
                        <w:sz w:val="14"/>
                        <w:szCs w:val="14"/>
                      </w:rPr>
                      <w:fldChar w:fldCharType="end"/>
                    </w:r>
                    <w:r>
                      <w:rPr>
                        <w:rFonts w:ascii="Poppins Light" w:hAnsi="Poppins Light" w:cs="Poppins Light"/>
                        <w:color w:val="001921"/>
                        <w:sz w:val="14"/>
                        <w:szCs w:val="14"/>
                      </w:rPr>
                      <w:br/>
                      <w:t>Document Title:</w:t>
                    </w:r>
                    <w:r w:rsidR="00FD3F4F">
                      <w:rPr>
                        <w:rFonts w:ascii="Poppins Light" w:hAnsi="Poppins Light" w:cs="Poppins Light"/>
                        <w:color w:val="001921"/>
                        <w:sz w:val="14"/>
                        <w:szCs w:val="14"/>
                      </w:rPr>
                      <w:t xml:space="preserve"> </w:t>
                    </w:r>
                    <w:r w:rsidR="00A73D06">
                      <w:rPr>
                        <w:rFonts w:ascii="Poppins Light" w:hAnsi="Poppins Light" w:cs="Poppins Light"/>
                        <w:color w:val="001921"/>
                        <w:sz w:val="14"/>
                        <w:szCs w:val="14"/>
                      </w:rPr>
                      <w:t>Applying a</w:t>
                    </w:r>
                    <w:r w:rsidR="0094353D">
                      <w:rPr>
                        <w:rFonts w:ascii="Poppins Light" w:hAnsi="Poppins Light" w:cs="Poppins Light"/>
                        <w:color w:val="001921"/>
                        <w:sz w:val="14"/>
                        <w:szCs w:val="14"/>
                      </w:rPr>
                      <w:t>n Uncertainty</w:t>
                    </w:r>
                    <w:r w:rsidR="00BA3F04">
                      <w:rPr>
                        <w:rFonts w:ascii="Poppins Light" w:hAnsi="Poppins Light" w:cs="Poppins Light"/>
                        <w:color w:val="001921"/>
                        <w:sz w:val="14"/>
                        <w:szCs w:val="14"/>
                      </w:rPr>
                      <w:t xml:space="preserve"> Plus</w:t>
                    </w:r>
                    <w:r w:rsidR="0094353D">
                      <w:rPr>
                        <w:rFonts w:ascii="Poppins Light" w:hAnsi="Poppins Light" w:cs="Poppins Light"/>
                        <w:color w:val="001921"/>
                        <w:sz w:val="14"/>
                        <w:szCs w:val="14"/>
                      </w:rPr>
                      <w:t xml:space="preserve"> </w:t>
                    </w:r>
                    <w:r w:rsidR="00A73D06">
                      <w:rPr>
                        <w:rFonts w:ascii="Poppins Light" w:hAnsi="Poppins Light" w:cs="Poppins Light"/>
                        <w:color w:val="001921"/>
                        <w:sz w:val="14"/>
                        <w:szCs w:val="14"/>
                      </w:rPr>
                      <w:t>Licence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267B1F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2C7B5F09" wp14:editId="73C33B98">
              <wp:simplePos x="0" y="0"/>
              <wp:positionH relativeFrom="column">
                <wp:posOffset>3823335</wp:posOffset>
              </wp:positionH>
              <wp:positionV relativeFrom="page">
                <wp:posOffset>9791700</wp:posOffset>
              </wp:positionV>
              <wp:extent cx="2491105" cy="386715"/>
              <wp:effectExtent l="0" t="0" r="0" b="6985"/>
              <wp:wrapNone/>
              <wp:docPr id="776483557" name="Text 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91105" cy="38671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269BE0C" w14:textId="77777777" w:rsidR="00BB1BE1" w:rsidRPr="00DC6201" w:rsidRDefault="00BB1BE1" w:rsidP="00267B1F">
                          <w:pPr>
                            <w:pStyle w:val="BasicParagraph"/>
                            <w:spacing w:line="240" w:lineRule="auto"/>
                            <w:jc w:val="right"/>
                            <w:rPr>
                              <w:rFonts w:ascii="Poppins Light" w:hAnsi="Poppins Light" w:cs="Poppins Light"/>
                              <w:color w:val="001921"/>
                              <w:sz w:val="14"/>
                              <w:szCs w:val="14"/>
                            </w:rPr>
                          </w:pPr>
                          <w:r w:rsidRPr="00DC6201">
                            <w:rPr>
                              <w:rFonts w:ascii="Poppins Light" w:hAnsi="Poppins Light" w:cs="Poppins Light"/>
                              <w:color w:val="001921"/>
                              <w:sz w:val="14"/>
                              <w:szCs w:val="14"/>
                            </w:rPr>
                            <w:t xml:space="preserve">Page </w:t>
                          </w:r>
                          <w:r w:rsidRPr="00DC6201">
                            <w:rPr>
                              <w:rFonts w:ascii="Poppins Light" w:hAnsi="Poppins Light" w:cs="Poppins Light"/>
                              <w:color w:val="001921"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DC6201">
                            <w:rPr>
                              <w:rFonts w:ascii="Poppins Light" w:hAnsi="Poppins Light" w:cs="Poppins Light"/>
                              <w:color w:val="001921"/>
                              <w:sz w:val="14"/>
                              <w:szCs w:val="14"/>
                            </w:rPr>
                            <w:instrText xml:space="preserve"> PAGE </w:instrText>
                          </w:r>
                          <w:r w:rsidRPr="00DC6201">
                            <w:rPr>
                              <w:rFonts w:ascii="Poppins Light" w:hAnsi="Poppins Light" w:cs="Poppins Light"/>
                              <w:color w:val="001921"/>
                              <w:sz w:val="14"/>
                              <w:szCs w:val="14"/>
                            </w:rPr>
                            <w:fldChar w:fldCharType="separate"/>
                          </w:r>
                          <w:r w:rsidRPr="00DC6201">
                            <w:rPr>
                              <w:rFonts w:ascii="Poppins Light" w:hAnsi="Poppins Light" w:cs="Poppins Light"/>
                              <w:noProof/>
                              <w:color w:val="001921"/>
                              <w:sz w:val="14"/>
                              <w:szCs w:val="14"/>
                            </w:rPr>
                            <w:t>1</w:t>
                          </w:r>
                          <w:r w:rsidRPr="00DC6201">
                            <w:rPr>
                              <w:rFonts w:ascii="Poppins Light" w:hAnsi="Poppins Light" w:cs="Poppins Light"/>
                              <w:color w:val="001921"/>
                              <w:sz w:val="14"/>
                              <w:szCs w:val="14"/>
                            </w:rPr>
                            <w:fldChar w:fldCharType="end"/>
                          </w:r>
                          <w:r w:rsidRPr="00DC6201">
                            <w:rPr>
                              <w:rFonts w:ascii="Poppins Light" w:hAnsi="Poppins Light" w:cs="Poppins Light"/>
                              <w:color w:val="001921"/>
                              <w:sz w:val="14"/>
                              <w:szCs w:val="14"/>
                            </w:rPr>
                            <w:t xml:space="preserve"> of </w:t>
                          </w:r>
                          <w:r w:rsidRPr="00DC6201">
                            <w:rPr>
                              <w:rFonts w:ascii="Poppins Light" w:hAnsi="Poppins Light" w:cs="Poppins Light"/>
                              <w:color w:val="001921"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DC6201">
                            <w:rPr>
                              <w:rFonts w:ascii="Poppins Light" w:hAnsi="Poppins Light" w:cs="Poppins Light"/>
                              <w:color w:val="001921"/>
                              <w:sz w:val="14"/>
                              <w:szCs w:val="14"/>
                            </w:rPr>
                            <w:instrText xml:space="preserve"> NUMPAGES </w:instrText>
                          </w:r>
                          <w:r w:rsidRPr="00DC6201">
                            <w:rPr>
                              <w:rFonts w:ascii="Poppins Light" w:hAnsi="Poppins Light" w:cs="Poppins Light"/>
                              <w:color w:val="001921"/>
                              <w:sz w:val="14"/>
                              <w:szCs w:val="14"/>
                            </w:rPr>
                            <w:fldChar w:fldCharType="separate"/>
                          </w:r>
                          <w:r w:rsidRPr="00DC6201">
                            <w:rPr>
                              <w:rFonts w:ascii="Poppins Light" w:hAnsi="Poppins Light" w:cs="Poppins Light"/>
                              <w:noProof/>
                              <w:color w:val="001921"/>
                              <w:sz w:val="14"/>
                              <w:szCs w:val="14"/>
                            </w:rPr>
                            <w:t>2</w:t>
                          </w:r>
                          <w:r w:rsidRPr="00DC6201">
                            <w:rPr>
                              <w:rFonts w:ascii="Poppins Light" w:hAnsi="Poppins Light" w:cs="Poppins Light"/>
                              <w:color w:val="001921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C7B5F09" id="_x0000_s1029" type="#_x0000_t202" style="position:absolute;left:0;text-align:left;margin-left:301.05pt;margin-top:771pt;width:196.15pt;height:30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" filled="f" stroked="f" strokeweight=".5pt">
              <v:textbox inset="0,0,0,0">
                <w:txbxContent>
                  <w:p w14:paraId="0269BE0C" w14:textId="77777777" w:rsidR="00BB1BE1" w:rsidRPr="00DC6201" w:rsidRDefault="00BB1BE1" w:rsidP="00267B1F">
                    <w:pPr>
                      <w:pStyle w:val="BasicParagraph"/>
                      <w:spacing w:line="240" w:lineRule="auto"/>
                      <w:jc w:val="right"/>
                      <w:rPr>
                        <w:rFonts w:ascii="Poppins Light" w:hAnsi="Poppins Light" w:cs="Poppins Light"/>
                        <w:color w:val="001921"/>
                        <w:sz w:val="14"/>
                        <w:szCs w:val="14"/>
                      </w:rPr>
                    </w:pPr>
                    <w:r w:rsidRPr="00DC6201">
                      <w:rPr>
                        <w:rFonts w:ascii="Poppins Light" w:hAnsi="Poppins Light" w:cs="Poppins Light"/>
                        <w:color w:val="001921"/>
                        <w:sz w:val="14"/>
                        <w:szCs w:val="14"/>
                      </w:rPr>
                      <w:t xml:space="preserve">Page </w:t>
                    </w:r>
                    <w:r w:rsidRPr="00DC6201">
                      <w:rPr>
                        <w:rFonts w:ascii="Poppins Light" w:hAnsi="Poppins Light" w:cs="Poppins Light"/>
                        <w:color w:val="001921"/>
                        <w:sz w:val="14"/>
                        <w:szCs w:val="14"/>
                      </w:rPr>
                      <w:fldChar w:fldCharType="begin"/>
                    </w:r>
                    <w:r w:rsidRPr="00DC6201">
                      <w:rPr>
                        <w:rFonts w:ascii="Poppins Light" w:hAnsi="Poppins Light" w:cs="Poppins Light"/>
                        <w:color w:val="001921"/>
                        <w:sz w:val="14"/>
                        <w:szCs w:val="14"/>
                      </w:rPr>
                      <w:instrText xml:space="preserve"> PAGE </w:instrText>
                    </w:r>
                    <w:r w:rsidRPr="00DC6201">
                      <w:rPr>
                        <w:rFonts w:ascii="Poppins Light" w:hAnsi="Poppins Light" w:cs="Poppins Light"/>
                        <w:color w:val="001921"/>
                        <w:sz w:val="14"/>
                        <w:szCs w:val="14"/>
                      </w:rPr>
                      <w:fldChar w:fldCharType="separate"/>
                    </w:r>
                    <w:r w:rsidRPr="00DC6201">
                      <w:rPr>
                        <w:rFonts w:ascii="Poppins Light" w:hAnsi="Poppins Light" w:cs="Poppins Light"/>
                        <w:noProof/>
                        <w:color w:val="001921"/>
                        <w:sz w:val="14"/>
                        <w:szCs w:val="14"/>
                      </w:rPr>
                      <w:t>1</w:t>
                    </w:r>
                    <w:r w:rsidRPr="00DC6201">
                      <w:rPr>
                        <w:rFonts w:ascii="Poppins Light" w:hAnsi="Poppins Light" w:cs="Poppins Light"/>
                        <w:color w:val="001921"/>
                        <w:sz w:val="14"/>
                        <w:szCs w:val="14"/>
                      </w:rPr>
                      <w:fldChar w:fldCharType="end"/>
                    </w:r>
                    <w:r w:rsidRPr="00DC6201">
                      <w:rPr>
                        <w:rFonts w:ascii="Poppins Light" w:hAnsi="Poppins Light" w:cs="Poppins Light"/>
                        <w:color w:val="001921"/>
                        <w:sz w:val="14"/>
                        <w:szCs w:val="14"/>
                      </w:rPr>
                      <w:t xml:space="preserve"> of </w:t>
                    </w:r>
                    <w:r w:rsidRPr="00DC6201">
                      <w:rPr>
                        <w:rFonts w:ascii="Poppins Light" w:hAnsi="Poppins Light" w:cs="Poppins Light"/>
                        <w:color w:val="001921"/>
                        <w:sz w:val="14"/>
                        <w:szCs w:val="14"/>
                      </w:rPr>
                      <w:fldChar w:fldCharType="begin"/>
                    </w:r>
                    <w:r w:rsidRPr="00DC6201">
                      <w:rPr>
                        <w:rFonts w:ascii="Poppins Light" w:hAnsi="Poppins Light" w:cs="Poppins Light"/>
                        <w:color w:val="001921"/>
                        <w:sz w:val="14"/>
                        <w:szCs w:val="14"/>
                      </w:rPr>
                      <w:instrText xml:space="preserve"> NUMPAGES </w:instrText>
                    </w:r>
                    <w:r w:rsidRPr="00DC6201">
                      <w:rPr>
                        <w:rFonts w:ascii="Poppins Light" w:hAnsi="Poppins Light" w:cs="Poppins Light"/>
                        <w:color w:val="001921"/>
                        <w:sz w:val="14"/>
                        <w:szCs w:val="14"/>
                      </w:rPr>
                      <w:fldChar w:fldCharType="separate"/>
                    </w:r>
                    <w:r w:rsidRPr="00DC6201">
                      <w:rPr>
                        <w:rFonts w:ascii="Poppins Light" w:hAnsi="Poppins Light" w:cs="Poppins Light"/>
                        <w:noProof/>
                        <w:color w:val="001921"/>
                        <w:sz w:val="14"/>
                        <w:szCs w:val="14"/>
                      </w:rPr>
                      <w:t>2</w:t>
                    </w:r>
                    <w:r w:rsidRPr="00DC6201">
                      <w:rPr>
                        <w:rFonts w:ascii="Poppins Light" w:hAnsi="Poppins Light" w:cs="Poppins Light"/>
                        <w:color w:val="001921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  <w10:wrap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6AA26" w14:textId="46F670E8" w:rsidR="00DE2EBE" w:rsidRDefault="00CA3D83" w:rsidP="00DE2EBE">
    <w:pPr>
      <w:pStyle w:val="Footer"/>
      <w:rPr>
        <w:rFonts w:ascii="Calibri Light" w:hAnsi="Calibri Light" w:cs="Arial"/>
        <w:color w:val="000000" w:themeColor="text1"/>
        <w:sz w:val="18"/>
        <w:szCs w:val="17"/>
      </w:rPr>
    </w:pPr>
    <w:r>
      <w:rPr>
        <w:rFonts w:ascii="Calibri Light" w:hAnsi="Calibri Light" w:cs="Arial"/>
        <w:color w:val="000000" w:themeColor="text1"/>
        <w:sz w:val="18"/>
        <w:szCs w:val="17"/>
      </w:rPr>
      <w:pict w14:anchorId="3818919B">
        <v:rect id="_x0000_i1026" style="width:697.4pt;height:1.5pt;mso-position-horizontal:absolute;mso-position-horizontal-relative:text;mso-position-vertical:absolute;mso-position-vertical-relative:text" o:hralign="center" o:hrstd="t" o:hrnoshade="t" o:hr="t" fillcolor="#fcf500" stroked="f"/>
      </w:pict>
    </w:r>
  </w:p>
  <w:p w14:paraId="5A07D746" w14:textId="77777777" w:rsidR="004208ED" w:rsidRDefault="004208ED" w:rsidP="00DE2EBE">
    <w:pPr>
      <w:pStyle w:val="Footer"/>
      <w:rPr>
        <w:rFonts w:ascii="Poppins Light" w:hAnsi="Poppins Light" w:cs="Poppins Light"/>
        <w:color w:val="001921"/>
        <w:szCs w:val="14"/>
      </w:rPr>
    </w:pPr>
  </w:p>
  <w:p w14:paraId="2C0A282E" w14:textId="0453A8AC" w:rsidR="00DE2EBE" w:rsidRPr="004208ED" w:rsidRDefault="00DE2EBE" w:rsidP="00DE2EBE">
    <w:pPr>
      <w:pStyle w:val="Footer"/>
      <w:rPr>
        <w:rFonts w:ascii="Poppins Light" w:hAnsi="Poppins Light" w:cs="Poppins Light"/>
        <w:color w:val="001921"/>
        <w:sz w:val="14"/>
        <w:szCs w:val="8"/>
      </w:rPr>
    </w:pPr>
    <w:r w:rsidRPr="004208ED">
      <w:rPr>
        <w:rFonts w:ascii="Poppins Light" w:hAnsi="Poppins Light" w:cs="Poppins Light"/>
        <w:color w:val="001921"/>
        <w:sz w:val="14"/>
        <w:szCs w:val="8"/>
      </w:rPr>
      <w:t xml:space="preserve">Date: </w:t>
    </w:r>
    <w:r w:rsidR="00A73D06">
      <w:rPr>
        <w:rFonts w:ascii="Poppins Light" w:hAnsi="Poppins Light" w:cs="Poppins Light"/>
        <w:color w:val="001921"/>
        <w:sz w:val="14"/>
        <w:szCs w:val="8"/>
      </w:rPr>
      <w:t>25/11/2025</w:t>
    </w:r>
  </w:p>
  <w:p w14:paraId="51FDDF70" w14:textId="0927D6E0" w:rsidR="00DE2EBE" w:rsidRPr="00986F08" w:rsidRDefault="00DE2EBE" w:rsidP="008604E3">
    <w:pPr>
      <w:pStyle w:val="Footer"/>
      <w:tabs>
        <w:tab w:val="clear" w:pos="9026"/>
        <w:tab w:val="left" w:pos="5145"/>
        <w:tab w:val="right" w:pos="13892"/>
      </w:tabs>
      <w:rPr>
        <w:rFonts w:ascii="Poppins Light" w:hAnsi="Poppins Light" w:cs="Poppins Light"/>
        <w:color w:val="001921"/>
        <w:szCs w:val="14"/>
      </w:rPr>
    </w:pPr>
    <w:r w:rsidRPr="004208ED">
      <w:rPr>
        <w:rFonts w:ascii="Poppins Light" w:hAnsi="Poppins Light" w:cs="Poppins Light"/>
        <w:color w:val="001921"/>
        <w:sz w:val="14"/>
        <w:szCs w:val="8"/>
      </w:rPr>
      <w:t>Document Title:</w:t>
    </w:r>
    <w:r w:rsidR="00A73D06">
      <w:rPr>
        <w:rFonts w:ascii="Poppins Light" w:hAnsi="Poppins Light" w:cs="Poppins Light"/>
        <w:color w:val="001921"/>
        <w:sz w:val="14"/>
        <w:szCs w:val="8"/>
      </w:rPr>
      <w:t xml:space="preserve"> Applying a</w:t>
    </w:r>
    <w:r w:rsidR="00BA3F04">
      <w:rPr>
        <w:rFonts w:ascii="Poppins Light" w:hAnsi="Poppins Light" w:cs="Poppins Light"/>
        <w:color w:val="001921"/>
        <w:sz w:val="14"/>
        <w:szCs w:val="8"/>
      </w:rPr>
      <w:t xml:space="preserve">n Uncertainty Plus </w:t>
    </w:r>
    <w:r w:rsidR="00A73D06">
      <w:rPr>
        <w:rFonts w:ascii="Poppins Light" w:hAnsi="Poppins Light" w:cs="Poppins Light"/>
        <w:color w:val="001921"/>
        <w:sz w:val="14"/>
        <w:szCs w:val="8"/>
      </w:rPr>
      <w:t>Licence</w:t>
    </w:r>
    <w:r w:rsidRPr="008A5D2D">
      <w:rPr>
        <w:color w:val="001921"/>
        <w:szCs w:val="14"/>
      </w:rPr>
      <w:tab/>
    </w:r>
    <w:r w:rsidRPr="008A5D2D">
      <w:rPr>
        <w:color w:val="001921"/>
        <w:szCs w:val="14"/>
      </w:rPr>
      <w:tab/>
    </w:r>
    <w:r w:rsidR="00350D21">
      <w:rPr>
        <w:color w:val="001921"/>
        <w:szCs w:val="14"/>
      </w:rPr>
      <w:tab/>
    </w:r>
    <w:r w:rsidR="008604E3" w:rsidRPr="004208ED">
      <w:rPr>
        <w:color w:val="001921"/>
        <w:sz w:val="14"/>
        <w:szCs w:val="8"/>
      </w:rPr>
      <w:t xml:space="preserve"> </w:t>
    </w:r>
    <w:r w:rsidRPr="00DC6201">
      <w:rPr>
        <w:rFonts w:ascii="Poppins Light" w:hAnsi="Poppins Light" w:cs="Poppins Light"/>
        <w:color w:val="001921"/>
        <w:sz w:val="14"/>
        <w:szCs w:val="8"/>
      </w:rPr>
      <w:t xml:space="preserve">Page </w:t>
    </w:r>
    <w:r w:rsidRPr="00DC6201">
      <w:rPr>
        <w:rFonts w:ascii="Poppins Light" w:hAnsi="Poppins Light" w:cs="Poppins Light"/>
        <w:color w:val="001921"/>
        <w:sz w:val="14"/>
        <w:szCs w:val="8"/>
      </w:rPr>
      <w:fldChar w:fldCharType="begin"/>
    </w:r>
    <w:r w:rsidRPr="00DC6201">
      <w:rPr>
        <w:rFonts w:ascii="Poppins Light" w:hAnsi="Poppins Light" w:cs="Poppins Light"/>
        <w:color w:val="001921"/>
        <w:sz w:val="14"/>
        <w:szCs w:val="8"/>
      </w:rPr>
      <w:instrText xml:space="preserve"> PAGE   \* MERGEFORMAT </w:instrText>
    </w:r>
    <w:r w:rsidRPr="00DC6201">
      <w:rPr>
        <w:rFonts w:ascii="Poppins Light" w:hAnsi="Poppins Light" w:cs="Poppins Light"/>
        <w:color w:val="001921"/>
        <w:sz w:val="14"/>
        <w:szCs w:val="8"/>
      </w:rPr>
      <w:fldChar w:fldCharType="separate"/>
    </w:r>
    <w:r w:rsidRPr="00DC6201">
      <w:rPr>
        <w:rFonts w:ascii="Poppins Light" w:hAnsi="Poppins Light" w:cs="Poppins Light"/>
        <w:color w:val="001921"/>
        <w:sz w:val="14"/>
        <w:szCs w:val="8"/>
      </w:rPr>
      <w:t>3</w:t>
    </w:r>
    <w:r w:rsidRPr="00DC6201">
      <w:rPr>
        <w:rFonts w:ascii="Poppins Light" w:hAnsi="Poppins Light" w:cs="Poppins Light"/>
        <w:color w:val="001921"/>
        <w:sz w:val="14"/>
        <w:szCs w:val="8"/>
      </w:rPr>
      <w:fldChar w:fldCharType="end"/>
    </w:r>
    <w:r w:rsidRPr="00DC6201">
      <w:rPr>
        <w:rFonts w:ascii="Poppins Light" w:hAnsi="Poppins Light" w:cs="Poppins Light"/>
        <w:color w:val="001921"/>
        <w:sz w:val="14"/>
        <w:szCs w:val="8"/>
      </w:rPr>
      <w:t xml:space="preserve"> of </w:t>
    </w:r>
    <w:r w:rsidRPr="00DC6201">
      <w:rPr>
        <w:rFonts w:ascii="Poppins Light" w:hAnsi="Poppins Light" w:cs="Poppins Light"/>
        <w:color w:val="001921"/>
        <w:sz w:val="14"/>
        <w:szCs w:val="8"/>
      </w:rPr>
      <w:fldChar w:fldCharType="begin"/>
    </w:r>
    <w:r w:rsidRPr="00DC6201">
      <w:rPr>
        <w:rFonts w:ascii="Poppins Light" w:hAnsi="Poppins Light" w:cs="Poppins Light"/>
        <w:color w:val="001921"/>
        <w:sz w:val="14"/>
        <w:szCs w:val="8"/>
      </w:rPr>
      <w:instrText xml:space="preserve"> NUMPAGES  \* Arabic  \* MERGEFORMAT </w:instrText>
    </w:r>
    <w:r w:rsidRPr="00DC6201">
      <w:rPr>
        <w:rFonts w:ascii="Poppins Light" w:hAnsi="Poppins Light" w:cs="Poppins Light"/>
        <w:color w:val="001921"/>
        <w:sz w:val="14"/>
        <w:szCs w:val="8"/>
      </w:rPr>
      <w:fldChar w:fldCharType="separate"/>
    </w:r>
    <w:r w:rsidRPr="00DC6201">
      <w:rPr>
        <w:rFonts w:ascii="Poppins Light" w:hAnsi="Poppins Light" w:cs="Poppins Light"/>
        <w:color w:val="001921"/>
        <w:sz w:val="14"/>
        <w:szCs w:val="8"/>
      </w:rPr>
      <w:t>5</w:t>
    </w:r>
    <w:r w:rsidRPr="00DC6201">
      <w:rPr>
        <w:rFonts w:ascii="Poppins Light" w:hAnsi="Poppins Light" w:cs="Poppins Light"/>
        <w:color w:val="001921"/>
        <w:sz w:val="14"/>
        <w:szCs w:val="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CD342" w14:textId="77777777" w:rsidR="00D01633" w:rsidRDefault="00D01633" w:rsidP="00FE0BB1">
      <w:pPr>
        <w:spacing w:after="0" w:line="240" w:lineRule="auto"/>
      </w:pPr>
      <w:r>
        <w:separator/>
      </w:r>
    </w:p>
  </w:footnote>
  <w:footnote w:type="continuationSeparator" w:id="0">
    <w:p w14:paraId="6513DB33" w14:textId="77777777" w:rsidR="00D01633" w:rsidRDefault="00D01633" w:rsidP="00FE0B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18A4C" w14:textId="77777777" w:rsidR="00FF6CE4" w:rsidRDefault="00FF6CE4">
    <w:pPr>
      <w:pStyle w:val="Header"/>
    </w:pPr>
  </w:p>
  <w:p w14:paraId="3EB53B7A" w14:textId="77777777" w:rsidR="00FF6CE4" w:rsidRDefault="00FF6CE4">
    <w:pPr>
      <w:pStyle w:val="Header"/>
    </w:pPr>
  </w:p>
  <w:p w14:paraId="200C9D4E" w14:textId="77777777" w:rsidR="00FF6CE4" w:rsidRDefault="00FF6CE4">
    <w:pPr>
      <w:pStyle w:val="Header"/>
    </w:pPr>
  </w:p>
  <w:p w14:paraId="30A3C10D" w14:textId="77777777" w:rsidR="00FF6CE4" w:rsidRDefault="00FF6CE4">
    <w:pPr>
      <w:pStyle w:val="Header"/>
    </w:pPr>
  </w:p>
  <w:p w14:paraId="36477195" w14:textId="77777777" w:rsidR="00FF6CE4" w:rsidRDefault="00FF6CE4">
    <w:pPr>
      <w:pStyle w:val="Header"/>
    </w:pPr>
  </w:p>
  <w:p w14:paraId="1C9DA38A" w14:textId="77777777" w:rsidR="00FF6CE4" w:rsidRDefault="00FF6CE4">
    <w:pPr>
      <w:pStyle w:val="Header"/>
    </w:pPr>
  </w:p>
  <w:p w14:paraId="6ACD2949" w14:textId="3878085B" w:rsidR="00957E8C" w:rsidRDefault="00957E8C">
    <w:pPr>
      <w:pStyle w:val="Header"/>
    </w:pPr>
    <w:r>
      <w:rPr>
        <w:noProof/>
      </w:rPr>
      <w:drawing>
        <wp:anchor distT="0" distB="0" distL="114300" distR="114300" simplePos="0" relativeHeight="251667456" behindDoc="1" locked="0" layoutInCell="1" allowOverlap="1" wp14:anchorId="4B70F9E2" wp14:editId="163324B2">
          <wp:simplePos x="722376" y="457200"/>
          <wp:positionH relativeFrom="page">
            <wp:align>left</wp:align>
          </wp:positionH>
          <wp:positionV relativeFrom="page">
            <wp:align>top</wp:align>
          </wp:positionV>
          <wp:extent cx="7596000" cy="1123200"/>
          <wp:effectExtent l="0" t="0" r="0" b="0"/>
          <wp:wrapNone/>
          <wp:docPr id="2055081945" name="Picture 18" descr="A white background with black and white cloud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420138" name="Picture 18" descr="A white background with black and white clouds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6000" cy="1123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A5CD8" w14:textId="4EEFAFBB" w:rsidR="00B703AD" w:rsidRDefault="00B703AD">
    <w:pPr>
      <w:pStyle w:val="Header"/>
    </w:pPr>
    <w:r>
      <w:rPr>
        <w:noProof/>
      </w:rPr>
      <w:drawing>
        <wp:anchor distT="0" distB="0" distL="114300" distR="114300" simplePos="0" relativeHeight="251682816" behindDoc="1" locked="0" layoutInCell="1" allowOverlap="1" wp14:anchorId="421A4D0B" wp14:editId="0B41536E">
          <wp:simplePos x="0" y="0"/>
          <wp:positionH relativeFrom="page">
            <wp:posOffset>5292</wp:posOffset>
          </wp:positionH>
          <wp:positionV relativeFrom="page">
            <wp:posOffset>0</wp:posOffset>
          </wp:positionV>
          <wp:extent cx="7596000" cy="1123200"/>
          <wp:effectExtent l="0" t="0" r="0" b="0"/>
          <wp:wrapNone/>
          <wp:docPr id="1729880676" name="Picture 18" descr="A white background with black and white cloud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420138" name="Picture 18" descr="A white background with black and white clouds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6000" cy="1123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F0074"/>
    <w:multiLevelType w:val="multilevel"/>
    <w:tmpl w:val="103E9A22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  <w:sz w:val="20"/>
        <w:szCs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7B9678B"/>
    <w:multiLevelType w:val="multilevel"/>
    <w:tmpl w:val="9190D8DE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869519A"/>
    <w:multiLevelType w:val="multilevel"/>
    <w:tmpl w:val="103E9A22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  <w:sz w:val="20"/>
        <w:szCs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B8D47DE"/>
    <w:multiLevelType w:val="multilevel"/>
    <w:tmpl w:val="4E78BBF6"/>
    <w:styleLink w:val="Style1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0E6A1A56"/>
    <w:multiLevelType w:val="multilevel"/>
    <w:tmpl w:val="103E9A22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  <w:sz w:val="20"/>
        <w:szCs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E22376B"/>
    <w:multiLevelType w:val="multilevel"/>
    <w:tmpl w:val="9190D8DE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EE029D4"/>
    <w:multiLevelType w:val="multilevel"/>
    <w:tmpl w:val="9190D8DE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235116CB"/>
    <w:multiLevelType w:val="multilevel"/>
    <w:tmpl w:val="103E9A22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  <w:sz w:val="20"/>
        <w:szCs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26524363"/>
    <w:multiLevelType w:val="multilevel"/>
    <w:tmpl w:val="103E9A22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  <w:sz w:val="20"/>
        <w:szCs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27314A03"/>
    <w:multiLevelType w:val="multilevel"/>
    <w:tmpl w:val="9190D8DE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CA97F26"/>
    <w:multiLevelType w:val="multilevel"/>
    <w:tmpl w:val="9190D8DE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31F243A5"/>
    <w:multiLevelType w:val="multilevel"/>
    <w:tmpl w:val="9190D8DE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3BDF0F1E"/>
    <w:multiLevelType w:val="multilevel"/>
    <w:tmpl w:val="103E9A22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  <w:sz w:val="20"/>
        <w:szCs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41B02C07"/>
    <w:multiLevelType w:val="multilevel"/>
    <w:tmpl w:val="9190D8DE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49A9160E"/>
    <w:multiLevelType w:val="multilevel"/>
    <w:tmpl w:val="103E9A22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  <w:sz w:val="20"/>
        <w:szCs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4C081A11"/>
    <w:multiLevelType w:val="multilevel"/>
    <w:tmpl w:val="103E9A22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  <w:sz w:val="20"/>
        <w:szCs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4DB01F3C"/>
    <w:multiLevelType w:val="hybridMultilevel"/>
    <w:tmpl w:val="62E2052C"/>
    <w:lvl w:ilvl="0" w:tplc="F032667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6653FF"/>
    <w:multiLevelType w:val="multilevel"/>
    <w:tmpl w:val="103E9A22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  <w:sz w:val="20"/>
        <w:szCs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4F1A5EAC"/>
    <w:multiLevelType w:val="hybridMultilevel"/>
    <w:tmpl w:val="64E04252"/>
    <w:lvl w:ilvl="0" w:tplc="2416D6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D994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6004D7"/>
    <w:multiLevelType w:val="multilevel"/>
    <w:tmpl w:val="9190D8DE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59F67573"/>
    <w:multiLevelType w:val="multilevel"/>
    <w:tmpl w:val="9190D8DE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5BF638E4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5C3B0727"/>
    <w:multiLevelType w:val="multilevel"/>
    <w:tmpl w:val="103E9A22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  <w:sz w:val="20"/>
        <w:szCs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5EAF3C4F"/>
    <w:multiLevelType w:val="multilevel"/>
    <w:tmpl w:val="103E9A22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  <w:sz w:val="20"/>
        <w:szCs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60445F96"/>
    <w:multiLevelType w:val="hybridMultilevel"/>
    <w:tmpl w:val="7E70F5F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674E3F"/>
    <w:multiLevelType w:val="hybridMultilevel"/>
    <w:tmpl w:val="DCBA6D76"/>
    <w:lvl w:ilvl="0" w:tplc="DA5A52DA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CD61DA"/>
    <w:multiLevelType w:val="multilevel"/>
    <w:tmpl w:val="103E9A22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  <w:sz w:val="20"/>
        <w:szCs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653D30D1"/>
    <w:multiLevelType w:val="multilevel"/>
    <w:tmpl w:val="9190D8DE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65D022E8"/>
    <w:multiLevelType w:val="multilevel"/>
    <w:tmpl w:val="9190D8DE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72F60922"/>
    <w:multiLevelType w:val="multilevel"/>
    <w:tmpl w:val="103E9A22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  <w:sz w:val="20"/>
        <w:szCs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7E0D12A9"/>
    <w:multiLevelType w:val="multilevel"/>
    <w:tmpl w:val="9190D8DE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2054647370">
    <w:abstractNumId w:val="25"/>
  </w:num>
  <w:num w:numId="2" w16cid:durableId="1194924249">
    <w:abstractNumId w:val="21"/>
  </w:num>
  <w:num w:numId="3" w16cid:durableId="1810975650">
    <w:abstractNumId w:val="16"/>
  </w:num>
  <w:num w:numId="4" w16cid:durableId="197621101">
    <w:abstractNumId w:val="21"/>
  </w:num>
  <w:num w:numId="5" w16cid:durableId="1395589576">
    <w:abstractNumId w:val="21"/>
  </w:num>
  <w:num w:numId="6" w16cid:durableId="2065447341">
    <w:abstractNumId w:val="21"/>
  </w:num>
  <w:num w:numId="7" w16cid:durableId="77412563">
    <w:abstractNumId w:val="21"/>
  </w:num>
  <w:num w:numId="8" w16cid:durableId="1796487404">
    <w:abstractNumId w:val="21"/>
  </w:num>
  <w:num w:numId="9" w16cid:durableId="672072773">
    <w:abstractNumId w:val="21"/>
  </w:num>
  <w:num w:numId="10" w16cid:durableId="511342276">
    <w:abstractNumId w:val="21"/>
  </w:num>
  <w:num w:numId="11" w16cid:durableId="465120829">
    <w:abstractNumId w:val="21"/>
  </w:num>
  <w:num w:numId="12" w16cid:durableId="1974941363">
    <w:abstractNumId w:val="21"/>
  </w:num>
  <w:num w:numId="13" w16cid:durableId="1156603235">
    <w:abstractNumId w:val="21"/>
  </w:num>
  <w:num w:numId="14" w16cid:durableId="2030908954">
    <w:abstractNumId w:val="21"/>
  </w:num>
  <w:num w:numId="15" w16cid:durableId="73627547">
    <w:abstractNumId w:val="21"/>
  </w:num>
  <w:num w:numId="16" w16cid:durableId="273289852">
    <w:abstractNumId w:val="18"/>
  </w:num>
  <w:num w:numId="17" w16cid:durableId="1576670432">
    <w:abstractNumId w:val="3"/>
  </w:num>
  <w:num w:numId="18" w16cid:durableId="1125539311">
    <w:abstractNumId w:val="6"/>
  </w:num>
  <w:num w:numId="19" w16cid:durableId="781924973">
    <w:abstractNumId w:val="28"/>
  </w:num>
  <w:num w:numId="20" w16cid:durableId="301156158">
    <w:abstractNumId w:val="11"/>
  </w:num>
  <w:num w:numId="21" w16cid:durableId="204829072">
    <w:abstractNumId w:val="9"/>
  </w:num>
  <w:num w:numId="22" w16cid:durableId="1241527436">
    <w:abstractNumId w:val="27"/>
  </w:num>
  <w:num w:numId="23" w16cid:durableId="1076366355">
    <w:abstractNumId w:val="13"/>
  </w:num>
  <w:num w:numId="24" w16cid:durableId="1548180444">
    <w:abstractNumId w:val="10"/>
  </w:num>
  <w:num w:numId="25" w16cid:durableId="1509294578">
    <w:abstractNumId w:val="5"/>
  </w:num>
  <w:num w:numId="26" w16cid:durableId="602541213">
    <w:abstractNumId w:val="1"/>
  </w:num>
  <w:num w:numId="27" w16cid:durableId="358942902">
    <w:abstractNumId w:val="20"/>
  </w:num>
  <w:num w:numId="28" w16cid:durableId="826702280">
    <w:abstractNumId w:val="30"/>
  </w:num>
  <w:num w:numId="29" w16cid:durableId="1418942999">
    <w:abstractNumId w:val="23"/>
  </w:num>
  <w:num w:numId="30" w16cid:durableId="634919085">
    <w:abstractNumId w:val="4"/>
  </w:num>
  <w:num w:numId="31" w16cid:durableId="242225841">
    <w:abstractNumId w:val="24"/>
  </w:num>
  <w:num w:numId="32" w16cid:durableId="26684718">
    <w:abstractNumId w:val="26"/>
  </w:num>
  <w:num w:numId="33" w16cid:durableId="1340153703">
    <w:abstractNumId w:val="12"/>
  </w:num>
  <w:num w:numId="34" w16cid:durableId="1724712747">
    <w:abstractNumId w:val="7"/>
  </w:num>
  <w:num w:numId="35" w16cid:durableId="755630909">
    <w:abstractNumId w:val="8"/>
  </w:num>
  <w:num w:numId="36" w16cid:durableId="1493373670">
    <w:abstractNumId w:val="17"/>
  </w:num>
  <w:num w:numId="37" w16cid:durableId="1742211996">
    <w:abstractNumId w:val="14"/>
  </w:num>
  <w:num w:numId="38" w16cid:durableId="1810828668">
    <w:abstractNumId w:val="15"/>
  </w:num>
  <w:num w:numId="39" w16cid:durableId="113253193">
    <w:abstractNumId w:val="22"/>
  </w:num>
  <w:num w:numId="40" w16cid:durableId="1935822036">
    <w:abstractNumId w:val="2"/>
  </w:num>
  <w:num w:numId="41" w16cid:durableId="949122792">
    <w:abstractNumId w:val="29"/>
  </w:num>
  <w:num w:numId="42" w16cid:durableId="1981112570">
    <w:abstractNumId w:val="0"/>
  </w:num>
  <w:num w:numId="43" w16cid:durableId="73204555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F54"/>
    <w:rsid w:val="00000190"/>
    <w:rsid w:val="00000AC7"/>
    <w:rsid w:val="00000F94"/>
    <w:rsid w:val="000105F6"/>
    <w:rsid w:val="00010651"/>
    <w:rsid w:val="0001562A"/>
    <w:rsid w:val="0001590C"/>
    <w:rsid w:val="000203FD"/>
    <w:rsid w:val="000207F8"/>
    <w:rsid w:val="00031E09"/>
    <w:rsid w:val="0003252D"/>
    <w:rsid w:val="00033FC7"/>
    <w:rsid w:val="00041778"/>
    <w:rsid w:val="00042025"/>
    <w:rsid w:val="00042B06"/>
    <w:rsid w:val="000531FA"/>
    <w:rsid w:val="0005377D"/>
    <w:rsid w:val="00076880"/>
    <w:rsid w:val="00076F67"/>
    <w:rsid w:val="00081216"/>
    <w:rsid w:val="0008443B"/>
    <w:rsid w:val="0009493B"/>
    <w:rsid w:val="00097C82"/>
    <w:rsid w:val="000A12C6"/>
    <w:rsid w:val="000A2273"/>
    <w:rsid w:val="000A3985"/>
    <w:rsid w:val="000B11F6"/>
    <w:rsid w:val="000B17D5"/>
    <w:rsid w:val="000B1D26"/>
    <w:rsid w:val="000B2933"/>
    <w:rsid w:val="000B573B"/>
    <w:rsid w:val="000C3154"/>
    <w:rsid w:val="000C3B83"/>
    <w:rsid w:val="000D016B"/>
    <w:rsid w:val="000D09A0"/>
    <w:rsid w:val="000D0A17"/>
    <w:rsid w:val="000D3229"/>
    <w:rsid w:val="000D3806"/>
    <w:rsid w:val="000D5829"/>
    <w:rsid w:val="000E03DC"/>
    <w:rsid w:val="000E0C8C"/>
    <w:rsid w:val="000E24CC"/>
    <w:rsid w:val="000E7E5E"/>
    <w:rsid w:val="000F0F61"/>
    <w:rsid w:val="000F1117"/>
    <w:rsid w:val="000F6487"/>
    <w:rsid w:val="00116E60"/>
    <w:rsid w:val="00121FF7"/>
    <w:rsid w:val="00132390"/>
    <w:rsid w:val="0013245E"/>
    <w:rsid w:val="00132A05"/>
    <w:rsid w:val="001331FC"/>
    <w:rsid w:val="00137E40"/>
    <w:rsid w:val="00143F95"/>
    <w:rsid w:val="00146138"/>
    <w:rsid w:val="00153A4E"/>
    <w:rsid w:val="0015445D"/>
    <w:rsid w:val="0015460B"/>
    <w:rsid w:val="00156DF3"/>
    <w:rsid w:val="001625DC"/>
    <w:rsid w:val="0016279D"/>
    <w:rsid w:val="00163836"/>
    <w:rsid w:val="00171101"/>
    <w:rsid w:val="001751EF"/>
    <w:rsid w:val="00181356"/>
    <w:rsid w:val="00181990"/>
    <w:rsid w:val="00182670"/>
    <w:rsid w:val="00183E6E"/>
    <w:rsid w:val="0018476B"/>
    <w:rsid w:val="00195679"/>
    <w:rsid w:val="00196AF3"/>
    <w:rsid w:val="001A0270"/>
    <w:rsid w:val="001A3200"/>
    <w:rsid w:val="001A4B35"/>
    <w:rsid w:val="001A68AC"/>
    <w:rsid w:val="001A6D7C"/>
    <w:rsid w:val="001B0223"/>
    <w:rsid w:val="001B094B"/>
    <w:rsid w:val="001B14BD"/>
    <w:rsid w:val="001B3967"/>
    <w:rsid w:val="001B45E3"/>
    <w:rsid w:val="001B6AB0"/>
    <w:rsid w:val="001B77BB"/>
    <w:rsid w:val="001C1982"/>
    <w:rsid w:val="001C40C6"/>
    <w:rsid w:val="001D1D5E"/>
    <w:rsid w:val="001D3896"/>
    <w:rsid w:val="001D51D8"/>
    <w:rsid w:val="001E07FB"/>
    <w:rsid w:val="001E0D4D"/>
    <w:rsid w:val="001F24EC"/>
    <w:rsid w:val="001F26CA"/>
    <w:rsid w:val="001F27FA"/>
    <w:rsid w:val="001F3321"/>
    <w:rsid w:val="001F3471"/>
    <w:rsid w:val="001F407C"/>
    <w:rsid w:val="002006C3"/>
    <w:rsid w:val="00205FB8"/>
    <w:rsid w:val="00215B19"/>
    <w:rsid w:val="00215C67"/>
    <w:rsid w:val="00215FF8"/>
    <w:rsid w:val="0022165B"/>
    <w:rsid w:val="002303B5"/>
    <w:rsid w:val="00233474"/>
    <w:rsid w:val="00236977"/>
    <w:rsid w:val="00236C2B"/>
    <w:rsid w:val="00247798"/>
    <w:rsid w:val="002514F9"/>
    <w:rsid w:val="002521AB"/>
    <w:rsid w:val="00252DC9"/>
    <w:rsid w:val="00254491"/>
    <w:rsid w:val="002600C1"/>
    <w:rsid w:val="00260112"/>
    <w:rsid w:val="00260151"/>
    <w:rsid w:val="0026105E"/>
    <w:rsid w:val="00262F41"/>
    <w:rsid w:val="00267B1F"/>
    <w:rsid w:val="00274B45"/>
    <w:rsid w:val="00274C58"/>
    <w:rsid w:val="00280411"/>
    <w:rsid w:val="00281C80"/>
    <w:rsid w:val="00282181"/>
    <w:rsid w:val="00282758"/>
    <w:rsid w:val="002842A0"/>
    <w:rsid w:val="00294416"/>
    <w:rsid w:val="00295197"/>
    <w:rsid w:val="00295D78"/>
    <w:rsid w:val="002A3D58"/>
    <w:rsid w:val="002B01F6"/>
    <w:rsid w:val="002B7B6E"/>
    <w:rsid w:val="002C15C8"/>
    <w:rsid w:val="002C29D9"/>
    <w:rsid w:val="002C3FDA"/>
    <w:rsid w:val="002D6F1C"/>
    <w:rsid w:val="002E00E9"/>
    <w:rsid w:val="002E1DB8"/>
    <w:rsid w:val="002F017C"/>
    <w:rsid w:val="002F287E"/>
    <w:rsid w:val="002F4121"/>
    <w:rsid w:val="00303EB1"/>
    <w:rsid w:val="003048D2"/>
    <w:rsid w:val="00307350"/>
    <w:rsid w:val="00313392"/>
    <w:rsid w:val="003137AD"/>
    <w:rsid w:val="00315967"/>
    <w:rsid w:val="00327344"/>
    <w:rsid w:val="00332C86"/>
    <w:rsid w:val="00332EFF"/>
    <w:rsid w:val="00332FB2"/>
    <w:rsid w:val="00350D21"/>
    <w:rsid w:val="003552AB"/>
    <w:rsid w:val="003641E1"/>
    <w:rsid w:val="0036763C"/>
    <w:rsid w:val="003710D2"/>
    <w:rsid w:val="00372454"/>
    <w:rsid w:val="00372677"/>
    <w:rsid w:val="00374A3F"/>
    <w:rsid w:val="00375997"/>
    <w:rsid w:val="0038514A"/>
    <w:rsid w:val="0038650D"/>
    <w:rsid w:val="00387732"/>
    <w:rsid w:val="0039061A"/>
    <w:rsid w:val="00390B62"/>
    <w:rsid w:val="00391250"/>
    <w:rsid w:val="0039410C"/>
    <w:rsid w:val="00397396"/>
    <w:rsid w:val="003A26D8"/>
    <w:rsid w:val="003A496C"/>
    <w:rsid w:val="003A57FE"/>
    <w:rsid w:val="003A67E4"/>
    <w:rsid w:val="003A7E79"/>
    <w:rsid w:val="003B0304"/>
    <w:rsid w:val="003B451D"/>
    <w:rsid w:val="003B5758"/>
    <w:rsid w:val="003B5C29"/>
    <w:rsid w:val="003B72DC"/>
    <w:rsid w:val="003C2AF5"/>
    <w:rsid w:val="003C447F"/>
    <w:rsid w:val="003C766D"/>
    <w:rsid w:val="003D4B49"/>
    <w:rsid w:val="003D51CE"/>
    <w:rsid w:val="003D5ACD"/>
    <w:rsid w:val="003E7CDB"/>
    <w:rsid w:val="003F09E4"/>
    <w:rsid w:val="003F3CA3"/>
    <w:rsid w:val="004016A0"/>
    <w:rsid w:val="00401AC5"/>
    <w:rsid w:val="00406276"/>
    <w:rsid w:val="00406522"/>
    <w:rsid w:val="00410219"/>
    <w:rsid w:val="00413313"/>
    <w:rsid w:val="00416174"/>
    <w:rsid w:val="00416644"/>
    <w:rsid w:val="0042048F"/>
    <w:rsid w:val="004208ED"/>
    <w:rsid w:val="00424145"/>
    <w:rsid w:val="00424F28"/>
    <w:rsid w:val="004257E1"/>
    <w:rsid w:val="00430F7D"/>
    <w:rsid w:val="00454DD2"/>
    <w:rsid w:val="0045642B"/>
    <w:rsid w:val="004618FA"/>
    <w:rsid w:val="0046380F"/>
    <w:rsid w:val="00463973"/>
    <w:rsid w:val="00470712"/>
    <w:rsid w:val="004728E5"/>
    <w:rsid w:val="00476D33"/>
    <w:rsid w:val="004776E7"/>
    <w:rsid w:val="00477CB3"/>
    <w:rsid w:val="00483C8E"/>
    <w:rsid w:val="004856E6"/>
    <w:rsid w:val="00490CE2"/>
    <w:rsid w:val="00495851"/>
    <w:rsid w:val="004A0449"/>
    <w:rsid w:val="004A5F54"/>
    <w:rsid w:val="004B1EC8"/>
    <w:rsid w:val="004B69B9"/>
    <w:rsid w:val="004C1D55"/>
    <w:rsid w:val="004C55BC"/>
    <w:rsid w:val="004C7B0A"/>
    <w:rsid w:val="004D53D9"/>
    <w:rsid w:val="004E0746"/>
    <w:rsid w:val="004E1666"/>
    <w:rsid w:val="004E2E76"/>
    <w:rsid w:val="004E5B05"/>
    <w:rsid w:val="004F12E1"/>
    <w:rsid w:val="004F1C9B"/>
    <w:rsid w:val="004F378D"/>
    <w:rsid w:val="004F4D2A"/>
    <w:rsid w:val="004F4E4B"/>
    <w:rsid w:val="004F56ED"/>
    <w:rsid w:val="00501BCD"/>
    <w:rsid w:val="00501DF7"/>
    <w:rsid w:val="00505D76"/>
    <w:rsid w:val="00507484"/>
    <w:rsid w:val="00510B9A"/>
    <w:rsid w:val="00513684"/>
    <w:rsid w:val="0051660F"/>
    <w:rsid w:val="0051686D"/>
    <w:rsid w:val="00525146"/>
    <w:rsid w:val="00525193"/>
    <w:rsid w:val="005275E4"/>
    <w:rsid w:val="00530C74"/>
    <w:rsid w:val="00533C79"/>
    <w:rsid w:val="00534B8E"/>
    <w:rsid w:val="00534E1E"/>
    <w:rsid w:val="00540232"/>
    <w:rsid w:val="005426A4"/>
    <w:rsid w:val="00542757"/>
    <w:rsid w:val="00542877"/>
    <w:rsid w:val="005472E3"/>
    <w:rsid w:val="00551EE8"/>
    <w:rsid w:val="005543B4"/>
    <w:rsid w:val="00555E26"/>
    <w:rsid w:val="00561036"/>
    <w:rsid w:val="00562816"/>
    <w:rsid w:val="0056569D"/>
    <w:rsid w:val="0057224D"/>
    <w:rsid w:val="00574606"/>
    <w:rsid w:val="00574C4B"/>
    <w:rsid w:val="005861A8"/>
    <w:rsid w:val="005946F5"/>
    <w:rsid w:val="00595C86"/>
    <w:rsid w:val="00596206"/>
    <w:rsid w:val="005A1645"/>
    <w:rsid w:val="005B1248"/>
    <w:rsid w:val="005B430B"/>
    <w:rsid w:val="005B4DC9"/>
    <w:rsid w:val="005C474C"/>
    <w:rsid w:val="005C77D6"/>
    <w:rsid w:val="005D187F"/>
    <w:rsid w:val="005D5461"/>
    <w:rsid w:val="005D5919"/>
    <w:rsid w:val="005E60AA"/>
    <w:rsid w:val="005F0322"/>
    <w:rsid w:val="005F1A6E"/>
    <w:rsid w:val="005F1A9E"/>
    <w:rsid w:val="005F3C0C"/>
    <w:rsid w:val="005F3C1A"/>
    <w:rsid w:val="00600F9A"/>
    <w:rsid w:val="00601479"/>
    <w:rsid w:val="006039A4"/>
    <w:rsid w:val="0060560C"/>
    <w:rsid w:val="0060584C"/>
    <w:rsid w:val="00615632"/>
    <w:rsid w:val="00616052"/>
    <w:rsid w:val="00622679"/>
    <w:rsid w:val="00630CB1"/>
    <w:rsid w:val="00633713"/>
    <w:rsid w:val="00633AF3"/>
    <w:rsid w:val="00633B00"/>
    <w:rsid w:val="00635BC0"/>
    <w:rsid w:val="006367E2"/>
    <w:rsid w:val="006404EE"/>
    <w:rsid w:val="006417CF"/>
    <w:rsid w:val="006434B1"/>
    <w:rsid w:val="00647903"/>
    <w:rsid w:val="0066597B"/>
    <w:rsid w:val="00665C20"/>
    <w:rsid w:val="00672086"/>
    <w:rsid w:val="00673123"/>
    <w:rsid w:val="00677FE8"/>
    <w:rsid w:val="006838A0"/>
    <w:rsid w:val="006912F0"/>
    <w:rsid w:val="006A166E"/>
    <w:rsid w:val="006A1EA8"/>
    <w:rsid w:val="006A2254"/>
    <w:rsid w:val="006B06CC"/>
    <w:rsid w:val="006B43CA"/>
    <w:rsid w:val="006B5E5B"/>
    <w:rsid w:val="006C05A5"/>
    <w:rsid w:val="006C05AE"/>
    <w:rsid w:val="006C2EB7"/>
    <w:rsid w:val="006C6594"/>
    <w:rsid w:val="006D2A25"/>
    <w:rsid w:val="006D4239"/>
    <w:rsid w:val="006D423C"/>
    <w:rsid w:val="006D562F"/>
    <w:rsid w:val="006D6A8B"/>
    <w:rsid w:val="006D71A7"/>
    <w:rsid w:val="006E18C6"/>
    <w:rsid w:val="006E6272"/>
    <w:rsid w:val="006E78D8"/>
    <w:rsid w:val="006F2DE9"/>
    <w:rsid w:val="00701D64"/>
    <w:rsid w:val="00703477"/>
    <w:rsid w:val="00703CBA"/>
    <w:rsid w:val="00707CD5"/>
    <w:rsid w:val="00723163"/>
    <w:rsid w:val="00725C06"/>
    <w:rsid w:val="0073161F"/>
    <w:rsid w:val="00735BB9"/>
    <w:rsid w:val="00745E91"/>
    <w:rsid w:val="00747634"/>
    <w:rsid w:val="0075761B"/>
    <w:rsid w:val="007632C3"/>
    <w:rsid w:val="00764AAB"/>
    <w:rsid w:val="00772540"/>
    <w:rsid w:val="00772AEE"/>
    <w:rsid w:val="007742F9"/>
    <w:rsid w:val="007746CB"/>
    <w:rsid w:val="00774A5E"/>
    <w:rsid w:val="00777CE0"/>
    <w:rsid w:val="00782791"/>
    <w:rsid w:val="00782F22"/>
    <w:rsid w:val="00795ADB"/>
    <w:rsid w:val="007A476F"/>
    <w:rsid w:val="007A503F"/>
    <w:rsid w:val="007A5818"/>
    <w:rsid w:val="007B54AD"/>
    <w:rsid w:val="007B6258"/>
    <w:rsid w:val="007C410B"/>
    <w:rsid w:val="007C5A3E"/>
    <w:rsid w:val="007D14E4"/>
    <w:rsid w:val="007D3961"/>
    <w:rsid w:val="007E129A"/>
    <w:rsid w:val="007E1525"/>
    <w:rsid w:val="007E63CE"/>
    <w:rsid w:val="007E73CE"/>
    <w:rsid w:val="007E7F64"/>
    <w:rsid w:val="007F02BE"/>
    <w:rsid w:val="007F34D9"/>
    <w:rsid w:val="007F38AC"/>
    <w:rsid w:val="007F6728"/>
    <w:rsid w:val="007F7673"/>
    <w:rsid w:val="00802FC2"/>
    <w:rsid w:val="008044D0"/>
    <w:rsid w:val="00805A23"/>
    <w:rsid w:val="00805EE0"/>
    <w:rsid w:val="008076E4"/>
    <w:rsid w:val="00811C0D"/>
    <w:rsid w:val="008126BC"/>
    <w:rsid w:val="0082163E"/>
    <w:rsid w:val="00821E4D"/>
    <w:rsid w:val="008249DE"/>
    <w:rsid w:val="00841B1D"/>
    <w:rsid w:val="00846341"/>
    <w:rsid w:val="00850367"/>
    <w:rsid w:val="008548F0"/>
    <w:rsid w:val="00854CAE"/>
    <w:rsid w:val="0086005B"/>
    <w:rsid w:val="008604E3"/>
    <w:rsid w:val="008655F7"/>
    <w:rsid w:val="0087341B"/>
    <w:rsid w:val="008805A8"/>
    <w:rsid w:val="00881706"/>
    <w:rsid w:val="008828D9"/>
    <w:rsid w:val="00883BE6"/>
    <w:rsid w:val="00885653"/>
    <w:rsid w:val="008862C9"/>
    <w:rsid w:val="00891224"/>
    <w:rsid w:val="0089627B"/>
    <w:rsid w:val="008A18E9"/>
    <w:rsid w:val="008A5D2D"/>
    <w:rsid w:val="008A7C27"/>
    <w:rsid w:val="008B28CB"/>
    <w:rsid w:val="008B2AF7"/>
    <w:rsid w:val="008B2BA0"/>
    <w:rsid w:val="008B3519"/>
    <w:rsid w:val="008B748B"/>
    <w:rsid w:val="008B7912"/>
    <w:rsid w:val="008C02CE"/>
    <w:rsid w:val="008C42E4"/>
    <w:rsid w:val="008C75E1"/>
    <w:rsid w:val="008D63EE"/>
    <w:rsid w:val="008D7184"/>
    <w:rsid w:val="008D73FD"/>
    <w:rsid w:val="008E08DD"/>
    <w:rsid w:val="008F171F"/>
    <w:rsid w:val="008F17DF"/>
    <w:rsid w:val="008F29FA"/>
    <w:rsid w:val="008F399E"/>
    <w:rsid w:val="0090147A"/>
    <w:rsid w:val="00905A68"/>
    <w:rsid w:val="00916E6B"/>
    <w:rsid w:val="009222F7"/>
    <w:rsid w:val="00923938"/>
    <w:rsid w:val="0092640C"/>
    <w:rsid w:val="009345FB"/>
    <w:rsid w:val="009417EF"/>
    <w:rsid w:val="0094353D"/>
    <w:rsid w:val="00943BB8"/>
    <w:rsid w:val="00944267"/>
    <w:rsid w:val="0094451B"/>
    <w:rsid w:val="00945623"/>
    <w:rsid w:val="009457D8"/>
    <w:rsid w:val="00946546"/>
    <w:rsid w:val="00951221"/>
    <w:rsid w:val="0095124B"/>
    <w:rsid w:val="00951504"/>
    <w:rsid w:val="00953F00"/>
    <w:rsid w:val="00957E8C"/>
    <w:rsid w:val="00961A50"/>
    <w:rsid w:val="00961DD6"/>
    <w:rsid w:val="0096465C"/>
    <w:rsid w:val="00965E1D"/>
    <w:rsid w:val="009679C5"/>
    <w:rsid w:val="00970309"/>
    <w:rsid w:val="009704B6"/>
    <w:rsid w:val="00973B8D"/>
    <w:rsid w:val="009742C5"/>
    <w:rsid w:val="00975D7A"/>
    <w:rsid w:val="00985276"/>
    <w:rsid w:val="009858CD"/>
    <w:rsid w:val="009861CD"/>
    <w:rsid w:val="00986B89"/>
    <w:rsid w:val="00986F08"/>
    <w:rsid w:val="00994B72"/>
    <w:rsid w:val="009A0409"/>
    <w:rsid w:val="009A1990"/>
    <w:rsid w:val="009A35A5"/>
    <w:rsid w:val="009B0482"/>
    <w:rsid w:val="009B0A57"/>
    <w:rsid w:val="009C12CD"/>
    <w:rsid w:val="009D0449"/>
    <w:rsid w:val="009D4252"/>
    <w:rsid w:val="009D4D30"/>
    <w:rsid w:val="009E23F1"/>
    <w:rsid w:val="009E26B3"/>
    <w:rsid w:val="009E2A2F"/>
    <w:rsid w:val="009E38A8"/>
    <w:rsid w:val="009E5449"/>
    <w:rsid w:val="009E6C09"/>
    <w:rsid w:val="009F083A"/>
    <w:rsid w:val="009F42D3"/>
    <w:rsid w:val="009F462A"/>
    <w:rsid w:val="009F49CD"/>
    <w:rsid w:val="009F6D52"/>
    <w:rsid w:val="009F7B0F"/>
    <w:rsid w:val="00A01950"/>
    <w:rsid w:val="00A01B63"/>
    <w:rsid w:val="00A050B0"/>
    <w:rsid w:val="00A101FA"/>
    <w:rsid w:val="00A15A02"/>
    <w:rsid w:val="00A2044E"/>
    <w:rsid w:val="00A2229A"/>
    <w:rsid w:val="00A24CB2"/>
    <w:rsid w:val="00A25E22"/>
    <w:rsid w:val="00A27FE6"/>
    <w:rsid w:val="00A369F4"/>
    <w:rsid w:val="00A42ECB"/>
    <w:rsid w:val="00A43E28"/>
    <w:rsid w:val="00A56ACC"/>
    <w:rsid w:val="00A63490"/>
    <w:rsid w:val="00A670AF"/>
    <w:rsid w:val="00A73D06"/>
    <w:rsid w:val="00A76A51"/>
    <w:rsid w:val="00A80F3C"/>
    <w:rsid w:val="00A84E37"/>
    <w:rsid w:val="00A85A2D"/>
    <w:rsid w:val="00A86F7F"/>
    <w:rsid w:val="00A91E2F"/>
    <w:rsid w:val="00A93302"/>
    <w:rsid w:val="00A93ECD"/>
    <w:rsid w:val="00A958AB"/>
    <w:rsid w:val="00AA4A6B"/>
    <w:rsid w:val="00AA5BC5"/>
    <w:rsid w:val="00AA684D"/>
    <w:rsid w:val="00AA774E"/>
    <w:rsid w:val="00AC2068"/>
    <w:rsid w:val="00AC3560"/>
    <w:rsid w:val="00AC3F28"/>
    <w:rsid w:val="00AC45AB"/>
    <w:rsid w:val="00AC657D"/>
    <w:rsid w:val="00AD676F"/>
    <w:rsid w:val="00AE411F"/>
    <w:rsid w:val="00AE5834"/>
    <w:rsid w:val="00AE7552"/>
    <w:rsid w:val="00AF584A"/>
    <w:rsid w:val="00B0659C"/>
    <w:rsid w:val="00B16F58"/>
    <w:rsid w:val="00B17DCB"/>
    <w:rsid w:val="00B235D7"/>
    <w:rsid w:val="00B27AFC"/>
    <w:rsid w:val="00B362C0"/>
    <w:rsid w:val="00B370BC"/>
    <w:rsid w:val="00B415EF"/>
    <w:rsid w:val="00B431E4"/>
    <w:rsid w:val="00B456D0"/>
    <w:rsid w:val="00B46F9F"/>
    <w:rsid w:val="00B47C8C"/>
    <w:rsid w:val="00B5216A"/>
    <w:rsid w:val="00B53494"/>
    <w:rsid w:val="00B541D7"/>
    <w:rsid w:val="00B55C32"/>
    <w:rsid w:val="00B60452"/>
    <w:rsid w:val="00B6165B"/>
    <w:rsid w:val="00B703AD"/>
    <w:rsid w:val="00B711E1"/>
    <w:rsid w:val="00B75706"/>
    <w:rsid w:val="00B759D0"/>
    <w:rsid w:val="00B910C8"/>
    <w:rsid w:val="00B916F4"/>
    <w:rsid w:val="00B92208"/>
    <w:rsid w:val="00BA3F04"/>
    <w:rsid w:val="00BA4899"/>
    <w:rsid w:val="00BB0BAC"/>
    <w:rsid w:val="00BB118A"/>
    <w:rsid w:val="00BB1BE1"/>
    <w:rsid w:val="00BB4B58"/>
    <w:rsid w:val="00BB5BEA"/>
    <w:rsid w:val="00BC5F8C"/>
    <w:rsid w:val="00BE6E0A"/>
    <w:rsid w:val="00BF0943"/>
    <w:rsid w:val="00BF1465"/>
    <w:rsid w:val="00BF61CE"/>
    <w:rsid w:val="00BF748D"/>
    <w:rsid w:val="00C01126"/>
    <w:rsid w:val="00C0335D"/>
    <w:rsid w:val="00C12443"/>
    <w:rsid w:val="00C2369A"/>
    <w:rsid w:val="00C249C3"/>
    <w:rsid w:val="00C25E92"/>
    <w:rsid w:val="00C30E84"/>
    <w:rsid w:val="00C315AF"/>
    <w:rsid w:val="00C32187"/>
    <w:rsid w:val="00C337D6"/>
    <w:rsid w:val="00C37BFD"/>
    <w:rsid w:val="00C4180A"/>
    <w:rsid w:val="00C41BCE"/>
    <w:rsid w:val="00C43882"/>
    <w:rsid w:val="00C4427F"/>
    <w:rsid w:val="00C450D1"/>
    <w:rsid w:val="00C46185"/>
    <w:rsid w:val="00C50409"/>
    <w:rsid w:val="00C50909"/>
    <w:rsid w:val="00C53DE6"/>
    <w:rsid w:val="00C55AD9"/>
    <w:rsid w:val="00C57D6C"/>
    <w:rsid w:val="00C62F5D"/>
    <w:rsid w:val="00C64C23"/>
    <w:rsid w:val="00C66A5A"/>
    <w:rsid w:val="00C70B7D"/>
    <w:rsid w:val="00C76105"/>
    <w:rsid w:val="00C80AD6"/>
    <w:rsid w:val="00C8391F"/>
    <w:rsid w:val="00C90264"/>
    <w:rsid w:val="00C9037C"/>
    <w:rsid w:val="00C9641C"/>
    <w:rsid w:val="00C97A06"/>
    <w:rsid w:val="00CA0211"/>
    <w:rsid w:val="00CA114E"/>
    <w:rsid w:val="00CA3D83"/>
    <w:rsid w:val="00CB10C5"/>
    <w:rsid w:val="00CB4938"/>
    <w:rsid w:val="00CB64B9"/>
    <w:rsid w:val="00CC0B35"/>
    <w:rsid w:val="00CC0D1C"/>
    <w:rsid w:val="00CC4B1B"/>
    <w:rsid w:val="00CD04AE"/>
    <w:rsid w:val="00CD04C1"/>
    <w:rsid w:val="00CD2EAB"/>
    <w:rsid w:val="00CD492F"/>
    <w:rsid w:val="00CD520C"/>
    <w:rsid w:val="00CD593F"/>
    <w:rsid w:val="00CD60F4"/>
    <w:rsid w:val="00CD637C"/>
    <w:rsid w:val="00CE3D30"/>
    <w:rsid w:val="00CE4F1E"/>
    <w:rsid w:val="00CE7334"/>
    <w:rsid w:val="00CF1AF1"/>
    <w:rsid w:val="00CF7319"/>
    <w:rsid w:val="00D00515"/>
    <w:rsid w:val="00D01633"/>
    <w:rsid w:val="00D01D35"/>
    <w:rsid w:val="00D11A92"/>
    <w:rsid w:val="00D120A6"/>
    <w:rsid w:val="00D138C5"/>
    <w:rsid w:val="00D165DB"/>
    <w:rsid w:val="00D16973"/>
    <w:rsid w:val="00D23AA9"/>
    <w:rsid w:val="00D2418A"/>
    <w:rsid w:val="00D244D9"/>
    <w:rsid w:val="00D3030C"/>
    <w:rsid w:val="00D30CF9"/>
    <w:rsid w:val="00D348A1"/>
    <w:rsid w:val="00D41405"/>
    <w:rsid w:val="00D4141E"/>
    <w:rsid w:val="00D41CB7"/>
    <w:rsid w:val="00D546F2"/>
    <w:rsid w:val="00D60D6D"/>
    <w:rsid w:val="00D71EB6"/>
    <w:rsid w:val="00D8069A"/>
    <w:rsid w:val="00D85A2C"/>
    <w:rsid w:val="00D85A6A"/>
    <w:rsid w:val="00D87C14"/>
    <w:rsid w:val="00D91838"/>
    <w:rsid w:val="00D97ED7"/>
    <w:rsid w:val="00DB122F"/>
    <w:rsid w:val="00DB49A8"/>
    <w:rsid w:val="00DB6354"/>
    <w:rsid w:val="00DB728B"/>
    <w:rsid w:val="00DC5B2F"/>
    <w:rsid w:val="00DC6201"/>
    <w:rsid w:val="00DC7C38"/>
    <w:rsid w:val="00DD3B10"/>
    <w:rsid w:val="00DE28D7"/>
    <w:rsid w:val="00DE2EBE"/>
    <w:rsid w:val="00DF36B7"/>
    <w:rsid w:val="00E10353"/>
    <w:rsid w:val="00E125BE"/>
    <w:rsid w:val="00E138D8"/>
    <w:rsid w:val="00E160DA"/>
    <w:rsid w:val="00E21DBC"/>
    <w:rsid w:val="00E2307D"/>
    <w:rsid w:val="00E25587"/>
    <w:rsid w:val="00E26220"/>
    <w:rsid w:val="00E3009F"/>
    <w:rsid w:val="00E32546"/>
    <w:rsid w:val="00E40DF6"/>
    <w:rsid w:val="00E500CA"/>
    <w:rsid w:val="00E51132"/>
    <w:rsid w:val="00E54E24"/>
    <w:rsid w:val="00E6153F"/>
    <w:rsid w:val="00E71BA4"/>
    <w:rsid w:val="00E720B7"/>
    <w:rsid w:val="00E74427"/>
    <w:rsid w:val="00E75BAE"/>
    <w:rsid w:val="00E77A22"/>
    <w:rsid w:val="00E80447"/>
    <w:rsid w:val="00E83D97"/>
    <w:rsid w:val="00E850CF"/>
    <w:rsid w:val="00E85E3C"/>
    <w:rsid w:val="00E86CB4"/>
    <w:rsid w:val="00E87F7F"/>
    <w:rsid w:val="00E921CC"/>
    <w:rsid w:val="00E9474F"/>
    <w:rsid w:val="00E96591"/>
    <w:rsid w:val="00E96EC1"/>
    <w:rsid w:val="00EA0DBA"/>
    <w:rsid w:val="00EA12A9"/>
    <w:rsid w:val="00EA2AAD"/>
    <w:rsid w:val="00EA3405"/>
    <w:rsid w:val="00EA601E"/>
    <w:rsid w:val="00EB5899"/>
    <w:rsid w:val="00EC2C7E"/>
    <w:rsid w:val="00EC46E0"/>
    <w:rsid w:val="00EC7A47"/>
    <w:rsid w:val="00EC7F25"/>
    <w:rsid w:val="00ED0D84"/>
    <w:rsid w:val="00ED4952"/>
    <w:rsid w:val="00ED606A"/>
    <w:rsid w:val="00ED77D6"/>
    <w:rsid w:val="00EE1FAA"/>
    <w:rsid w:val="00EE2080"/>
    <w:rsid w:val="00EE2C6E"/>
    <w:rsid w:val="00EE67C2"/>
    <w:rsid w:val="00EF3A78"/>
    <w:rsid w:val="00EF49BC"/>
    <w:rsid w:val="00EF6F50"/>
    <w:rsid w:val="00F0144B"/>
    <w:rsid w:val="00F014FC"/>
    <w:rsid w:val="00F01851"/>
    <w:rsid w:val="00F03B02"/>
    <w:rsid w:val="00F051FD"/>
    <w:rsid w:val="00F1764F"/>
    <w:rsid w:val="00F22CC5"/>
    <w:rsid w:val="00F45215"/>
    <w:rsid w:val="00F6086E"/>
    <w:rsid w:val="00F60B7A"/>
    <w:rsid w:val="00F60F9A"/>
    <w:rsid w:val="00F623E2"/>
    <w:rsid w:val="00F65A54"/>
    <w:rsid w:val="00F717C4"/>
    <w:rsid w:val="00F73B2F"/>
    <w:rsid w:val="00F73EF8"/>
    <w:rsid w:val="00F7555D"/>
    <w:rsid w:val="00F81CED"/>
    <w:rsid w:val="00F84275"/>
    <w:rsid w:val="00F86DB7"/>
    <w:rsid w:val="00F87160"/>
    <w:rsid w:val="00F877F2"/>
    <w:rsid w:val="00FA0A43"/>
    <w:rsid w:val="00FA2A86"/>
    <w:rsid w:val="00FA78C7"/>
    <w:rsid w:val="00FB02CF"/>
    <w:rsid w:val="00FB187A"/>
    <w:rsid w:val="00FC129A"/>
    <w:rsid w:val="00FC43CB"/>
    <w:rsid w:val="00FD3F4F"/>
    <w:rsid w:val="00FE09F7"/>
    <w:rsid w:val="00FE0BB1"/>
    <w:rsid w:val="00FE0F3C"/>
    <w:rsid w:val="00FE62DF"/>
    <w:rsid w:val="00FF19B0"/>
    <w:rsid w:val="00FF2680"/>
    <w:rsid w:val="00FF6161"/>
    <w:rsid w:val="00FF6CE4"/>
    <w:rsid w:val="00FF7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1C1EE1"/>
  <w15:docId w15:val="{47DF484E-CBFA-4C91-8BC5-0889F04F2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09F"/>
    <w:pPr>
      <w:spacing w:after="3" w:line="259" w:lineRule="auto"/>
      <w:ind w:left="10" w:hanging="10"/>
    </w:pPr>
    <w:rPr>
      <w:rFonts w:ascii="Poppins" w:eastAsia="Poppins" w:hAnsi="Poppins" w:cs="Poppins"/>
      <w:color w:val="54575A"/>
      <w:sz w:val="20"/>
      <w:lang w:bidi="en-GB"/>
    </w:rPr>
  </w:style>
  <w:style w:type="paragraph" w:styleId="Heading1">
    <w:name w:val="heading 1"/>
    <w:aliases w:val="KELTON Header"/>
    <w:basedOn w:val="Normal"/>
    <w:next w:val="Normal"/>
    <w:link w:val="Heading1Char"/>
    <w:uiPriority w:val="9"/>
    <w:qFormat/>
    <w:rsid w:val="006B06CC"/>
    <w:pPr>
      <w:keepNext/>
      <w:keepLines/>
      <w:numPr>
        <w:numId w:val="2"/>
      </w:numPr>
      <w:spacing w:after="0" w:line="276" w:lineRule="auto"/>
      <w:outlineLvl w:val="0"/>
    </w:pPr>
    <w:rPr>
      <w:rFonts w:eastAsiaTheme="majorEastAsia" w:cstheme="majorBidi"/>
      <w:b/>
      <w:bCs/>
      <w:color w:val="646363"/>
      <w:kern w:val="0"/>
      <w:sz w:val="24"/>
      <w:szCs w:val="28"/>
      <w:lang w:eastAsia="en-US" w:bidi="ar-SA"/>
      <w14:ligatures w14:val="none"/>
    </w:rPr>
  </w:style>
  <w:style w:type="paragraph" w:styleId="Heading2">
    <w:name w:val="heading 2"/>
    <w:aliases w:val="KELTON Sub-Header"/>
    <w:basedOn w:val="Normal"/>
    <w:next w:val="Normal"/>
    <w:link w:val="Heading2Char"/>
    <w:uiPriority w:val="9"/>
    <w:unhideWhenUsed/>
    <w:qFormat/>
    <w:rsid w:val="00D348A1"/>
    <w:pPr>
      <w:keepNext/>
      <w:keepLines/>
      <w:numPr>
        <w:ilvl w:val="1"/>
        <w:numId w:val="2"/>
      </w:numPr>
      <w:spacing w:before="200" w:after="0" w:line="276" w:lineRule="auto"/>
      <w:outlineLvl w:val="1"/>
    </w:pPr>
    <w:rPr>
      <w:rFonts w:eastAsiaTheme="majorEastAsia" w:cstheme="majorBidi"/>
      <w:b/>
      <w:bCs/>
      <w:color w:val="646363"/>
      <w:kern w:val="0"/>
      <w:sz w:val="22"/>
      <w:szCs w:val="26"/>
      <w:lang w:eastAsia="en-US" w:bidi="ar-SA"/>
      <w14:ligatures w14:val="none"/>
    </w:rPr>
  </w:style>
  <w:style w:type="paragraph" w:styleId="Heading3">
    <w:name w:val="heading 3"/>
    <w:aliases w:val="KELTON Sub-Header 2"/>
    <w:basedOn w:val="Normal"/>
    <w:next w:val="Normal"/>
    <w:link w:val="Heading3Char"/>
    <w:uiPriority w:val="9"/>
    <w:unhideWhenUsed/>
    <w:qFormat/>
    <w:rsid w:val="00D348A1"/>
    <w:pPr>
      <w:keepNext/>
      <w:keepLines/>
      <w:numPr>
        <w:ilvl w:val="2"/>
        <w:numId w:val="2"/>
      </w:numPr>
      <w:spacing w:before="200" w:after="0" w:line="276" w:lineRule="auto"/>
      <w:outlineLvl w:val="2"/>
    </w:pPr>
    <w:rPr>
      <w:rFonts w:eastAsiaTheme="minorHAnsi" w:cstheme="minorBidi"/>
      <w:b/>
      <w:bCs/>
      <w:color w:val="646363"/>
      <w:kern w:val="0"/>
      <w:sz w:val="22"/>
      <w:szCs w:val="22"/>
      <w:lang w:eastAsia="en-US" w:bidi="ar-SA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E40DF6"/>
    <w:pPr>
      <w:keepNext/>
      <w:keepLines/>
      <w:numPr>
        <w:ilvl w:val="3"/>
        <w:numId w:val="2"/>
      </w:numPr>
      <w:spacing w:before="200" w:after="0" w:line="276" w:lineRule="auto"/>
      <w:outlineLvl w:val="3"/>
    </w:pPr>
    <w:rPr>
      <w:rFonts w:asciiTheme="minorHAnsi" w:eastAsiaTheme="majorEastAsia" w:hAnsiTheme="minorHAnsi" w:cstheme="majorBidi"/>
      <w:b/>
      <w:bCs/>
      <w:iCs/>
      <w:color w:val="0C3558"/>
      <w:kern w:val="0"/>
      <w:sz w:val="24"/>
      <w:szCs w:val="22"/>
      <w:lang w:eastAsia="en-US" w:bidi="ar-SA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E40DF6"/>
    <w:pPr>
      <w:keepNext/>
      <w:keepLines/>
      <w:numPr>
        <w:ilvl w:val="4"/>
        <w:numId w:val="2"/>
      </w:numPr>
      <w:spacing w:before="200" w:after="0" w:line="276" w:lineRule="auto"/>
      <w:outlineLvl w:val="4"/>
    </w:pPr>
    <w:rPr>
      <w:rFonts w:asciiTheme="minorHAnsi" w:eastAsiaTheme="majorEastAsia" w:hAnsiTheme="minorHAnsi" w:cstheme="majorBidi"/>
      <w:b/>
      <w:color w:val="0C3558"/>
      <w:kern w:val="0"/>
      <w:sz w:val="24"/>
      <w:szCs w:val="22"/>
      <w:lang w:eastAsia="en-US" w:bidi="ar-SA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E40DF6"/>
    <w:pPr>
      <w:keepNext/>
      <w:keepLines/>
      <w:numPr>
        <w:ilvl w:val="5"/>
        <w:numId w:val="2"/>
      </w:numPr>
      <w:spacing w:before="200" w:after="0" w:line="276" w:lineRule="auto"/>
      <w:outlineLvl w:val="5"/>
    </w:pPr>
    <w:rPr>
      <w:rFonts w:asciiTheme="minorHAnsi" w:eastAsiaTheme="majorEastAsia" w:hAnsiTheme="minorHAnsi" w:cstheme="majorBidi"/>
      <w:b/>
      <w:iCs/>
      <w:color w:val="0C3558"/>
      <w:kern w:val="0"/>
      <w:sz w:val="24"/>
      <w:szCs w:val="22"/>
      <w:lang w:eastAsia="en-US" w:bidi="ar-SA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E40DF6"/>
    <w:pPr>
      <w:keepNext/>
      <w:keepLines/>
      <w:numPr>
        <w:ilvl w:val="6"/>
        <w:numId w:val="2"/>
      </w:numPr>
      <w:spacing w:before="200" w:after="0" w:line="276" w:lineRule="auto"/>
      <w:outlineLvl w:val="6"/>
    </w:pPr>
    <w:rPr>
      <w:rFonts w:asciiTheme="minorHAnsi" w:eastAsiaTheme="majorEastAsia" w:hAnsiTheme="minorHAnsi" w:cstheme="majorBidi"/>
      <w:b/>
      <w:iCs/>
      <w:color w:val="0C3558"/>
      <w:kern w:val="0"/>
      <w:sz w:val="24"/>
      <w:szCs w:val="22"/>
      <w:lang w:eastAsia="en-US" w:bidi="ar-SA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E40DF6"/>
    <w:pPr>
      <w:keepNext/>
      <w:keepLines/>
      <w:numPr>
        <w:ilvl w:val="7"/>
        <w:numId w:val="2"/>
      </w:numPr>
      <w:spacing w:before="200" w:after="0" w:line="276" w:lineRule="auto"/>
      <w:outlineLvl w:val="7"/>
    </w:pPr>
    <w:rPr>
      <w:rFonts w:asciiTheme="minorHAnsi" w:eastAsiaTheme="majorEastAsia" w:hAnsiTheme="minorHAnsi" w:cstheme="majorBidi"/>
      <w:b/>
      <w:color w:val="0C3558"/>
      <w:kern w:val="0"/>
      <w:sz w:val="24"/>
      <w:szCs w:val="20"/>
      <w:lang w:eastAsia="en-US" w:bidi="ar-SA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0E40DF6"/>
    <w:pPr>
      <w:keepNext/>
      <w:keepLines/>
      <w:numPr>
        <w:ilvl w:val="8"/>
        <w:numId w:val="2"/>
      </w:numPr>
      <w:spacing w:before="200" w:after="0" w:line="276" w:lineRule="auto"/>
      <w:outlineLvl w:val="8"/>
    </w:pPr>
    <w:rPr>
      <w:rFonts w:asciiTheme="minorHAnsi" w:eastAsiaTheme="majorEastAsia" w:hAnsiTheme="minorHAnsi" w:cstheme="majorBidi"/>
      <w:iCs/>
      <w:color w:val="0C3558"/>
      <w:kern w:val="0"/>
      <w:sz w:val="24"/>
      <w:szCs w:val="20"/>
      <w:lang w:eastAsia="en-US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icParagraph">
    <w:name w:val="[Basic Paragraph]"/>
    <w:basedOn w:val="Normal"/>
    <w:uiPriority w:val="99"/>
    <w:rsid w:val="00B235D7"/>
    <w:pPr>
      <w:autoSpaceDE w:val="0"/>
      <w:autoSpaceDN w:val="0"/>
      <w:adjustRightInd w:val="0"/>
      <w:spacing w:after="0" w:line="288" w:lineRule="auto"/>
      <w:ind w:left="0" w:firstLine="0"/>
      <w:textAlignment w:val="center"/>
    </w:pPr>
    <w:rPr>
      <w:rFonts w:ascii="MinionPro-Regular" w:eastAsiaTheme="minorEastAsia" w:hAnsi="MinionPro-Regular" w:cs="MinionPro-Regular"/>
      <w:color w:val="000000"/>
      <w:kern w:val="0"/>
      <w:sz w:val="24"/>
      <w:lang w:bidi="ar-SA"/>
    </w:rPr>
  </w:style>
  <w:style w:type="character" w:styleId="Hyperlink">
    <w:name w:val="Hyperlink"/>
    <w:basedOn w:val="DefaultParagraphFont"/>
    <w:uiPriority w:val="99"/>
    <w:unhideWhenUsed/>
    <w:rsid w:val="004E16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166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431E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E0B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0BB1"/>
    <w:rPr>
      <w:rFonts w:ascii="Poppins" w:eastAsia="Poppins" w:hAnsi="Poppins" w:cs="Poppins"/>
      <w:color w:val="54575A"/>
      <w:sz w:val="14"/>
      <w:lang w:bidi="en-GB"/>
    </w:rPr>
  </w:style>
  <w:style w:type="paragraph" w:styleId="Footer">
    <w:name w:val="footer"/>
    <w:basedOn w:val="Normal"/>
    <w:link w:val="FooterChar"/>
    <w:uiPriority w:val="99"/>
    <w:unhideWhenUsed/>
    <w:rsid w:val="00FE0B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0BB1"/>
    <w:rPr>
      <w:rFonts w:ascii="Poppins" w:eastAsia="Poppins" w:hAnsi="Poppins" w:cs="Poppins"/>
      <w:color w:val="54575A"/>
      <w:sz w:val="14"/>
      <w:lang w:bidi="en-GB"/>
    </w:rPr>
  </w:style>
  <w:style w:type="paragraph" w:customStyle="1" w:styleId="NoParagraphStyle">
    <w:name w:val="[No Paragraph Style]"/>
    <w:rsid w:val="0047071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kern w:val="0"/>
    </w:rPr>
  </w:style>
  <w:style w:type="character" w:customStyle="1" w:styleId="Heading1Char">
    <w:name w:val="Heading 1 Char"/>
    <w:aliases w:val="KELTON Header Char"/>
    <w:basedOn w:val="DefaultParagraphFont"/>
    <w:link w:val="Heading1"/>
    <w:uiPriority w:val="9"/>
    <w:rsid w:val="006B06CC"/>
    <w:rPr>
      <w:rFonts w:ascii="Poppins" w:eastAsiaTheme="majorEastAsia" w:hAnsi="Poppins" w:cstheme="majorBidi"/>
      <w:b/>
      <w:bCs/>
      <w:color w:val="646363"/>
      <w:kern w:val="0"/>
      <w:szCs w:val="28"/>
      <w:lang w:eastAsia="en-US"/>
      <w14:ligatures w14:val="none"/>
    </w:rPr>
  </w:style>
  <w:style w:type="character" w:customStyle="1" w:styleId="Heading2Char">
    <w:name w:val="Heading 2 Char"/>
    <w:aliases w:val="KELTON Sub-Header Char"/>
    <w:basedOn w:val="DefaultParagraphFont"/>
    <w:link w:val="Heading2"/>
    <w:uiPriority w:val="9"/>
    <w:rsid w:val="00D348A1"/>
    <w:rPr>
      <w:rFonts w:ascii="Poppins" w:eastAsiaTheme="majorEastAsia" w:hAnsi="Poppins" w:cstheme="majorBidi"/>
      <w:b/>
      <w:bCs/>
      <w:color w:val="646363"/>
      <w:kern w:val="0"/>
      <w:sz w:val="22"/>
      <w:szCs w:val="26"/>
      <w:lang w:eastAsia="en-US"/>
      <w14:ligatures w14:val="none"/>
    </w:rPr>
  </w:style>
  <w:style w:type="character" w:customStyle="1" w:styleId="Heading3Char">
    <w:name w:val="Heading 3 Char"/>
    <w:aliases w:val="KELTON Sub-Header 2 Char"/>
    <w:basedOn w:val="DefaultParagraphFont"/>
    <w:link w:val="Heading3"/>
    <w:uiPriority w:val="9"/>
    <w:rsid w:val="00D348A1"/>
    <w:rPr>
      <w:rFonts w:ascii="Poppins" w:eastAsiaTheme="minorHAnsi" w:hAnsi="Poppins"/>
      <w:b/>
      <w:bCs/>
      <w:color w:val="646363"/>
      <w:kern w:val="0"/>
      <w:sz w:val="22"/>
      <w:szCs w:val="22"/>
      <w:lang w:eastAsia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E40DF6"/>
    <w:rPr>
      <w:rFonts w:eastAsiaTheme="majorEastAsia" w:cstheme="majorBidi"/>
      <w:b/>
      <w:bCs/>
      <w:iCs/>
      <w:color w:val="0C3558"/>
      <w:kern w:val="0"/>
      <w:szCs w:val="22"/>
      <w:lang w:eastAsia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E40DF6"/>
    <w:rPr>
      <w:rFonts w:eastAsiaTheme="majorEastAsia" w:cstheme="majorBidi"/>
      <w:b/>
      <w:color w:val="0C3558"/>
      <w:kern w:val="0"/>
      <w:szCs w:val="22"/>
      <w:lang w:eastAsia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E40DF6"/>
    <w:rPr>
      <w:rFonts w:eastAsiaTheme="majorEastAsia" w:cstheme="majorBidi"/>
      <w:b/>
      <w:iCs/>
      <w:color w:val="0C3558"/>
      <w:kern w:val="0"/>
      <w:szCs w:val="22"/>
      <w:lang w:eastAsia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rsid w:val="00E40DF6"/>
    <w:rPr>
      <w:rFonts w:eastAsiaTheme="majorEastAsia" w:cstheme="majorBidi"/>
      <w:b/>
      <w:iCs/>
      <w:color w:val="0C3558"/>
      <w:kern w:val="0"/>
      <w:szCs w:val="22"/>
      <w:lang w:eastAsia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rsid w:val="00E40DF6"/>
    <w:rPr>
      <w:rFonts w:eastAsiaTheme="majorEastAsia" w:cstheme="majorBidi"/>
      <w:b/>
      <w:color w:val="0C3558"/>
      <w:kern w:val="0"/>
      <w:szCs w:val="20"/>
      <w:lang w:eastAsia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rsid w:val="00E40DF6"/>
    <w:rPr>
      <w:rFonts w:eastAsiaTheme="majorEastAsia" w:cstheme="majorBidi"/>
      <w:iCs/>
      <w:color w:val="0C3558"/>
      <w:kern w:val="0"/>
      <w:szCs w:val="20"/>
      <w:lang w:eastAsia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E40DF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C53DE6"/>
    <w:pPr>
      <w:tabs>
        <w:tab w:val="left" w:pos="440"/>
        <w:tab w:val="right" w:leader="dot" w:pos="9498"/>
      </w:tabs>
      <w:spacing w:after="100" w:line="276" w:lineRule="auto"/>
      <w:ind w:left="0" w:firstLine="0"/>
    </w:pPr>
    <w:rPr>
      <w:rFonts w:eastAsiaTheme="minorHAnsi"/>
      <w:noProof/>
      <w:color w:val="55585A"/>
      <w:kern w:val="0"/>
      <w:sz w:val="22"/>
      <w:szCs w:val="22"/>
      <w:lang w:eastAsia="en-US" w:bidi="ar-SA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C53DE6"/>
    <w:pPr>
      <w:tabs>
        <w:tab w:val="left" w:pos="426"/>
        <w:tab w:val="right" w:leader="dot" w:pos="9498"/>
      </w:tabs>
      <w:spacing w:after="100" w:line="276" w:lineRule="auto"/>
      <w:ind w:left="0" w:firstLine="0"/>
    </w:pPr>
    <w:rPr>
      <w:rFonts w:eastAsiaTheme="minorHAnsi" w:cstheme="minorBidi"/>
      <w:color w:val="646363"/>
      <w:kern w:val="0"/>
      <w:sz w:val="22"/>
      <w:szCs w:val="22"/>
      <w:lang w:eastAsia="en-US" w:bidi="ar-SA"/>
      <w14:ligatures w14:val="none"/>
    </w:rPr>
  </w:style>
  <w:style w:type="paragraph" w:customStyle="1" w:styleId="KELTONMainBodyText">
    <w:name w:val="KELTON Main Body Text"/>
    <w:basedOn w:val="Normal"/>
    <w:link w:val="KELTONMainBodyTextChar"/>
    <w:qFormat/>
    <w:rsid w:val="00E40DF6"/>
    <w:pPr>
      <w:spacing w:after="0"/>
      <w:ind w:left="0" w:firstLine="0"/>
    </w:pPr>
    <w:rPr>
      <w:rFonts w:ascii="Calibri Light" w:eastAsiaTheme="minorEastAsia" w:hAnsi="Calibri Light" w:cstheme="minorBidi"/>
      <w:color w:val="auto"/>
      <w:kern w:val="0"/>
      <w:sz w:val="22"/>
      <w:szCs w:val="22"/>
      <w:lang w:val="en-US" w:eastAsia="ja-JP" w:bidi="ar-SA"/>
      <w14:ligatures w14:val="none"/>
    </w:rPr>
  </w:style>
  <w:style w:type="character" w:customStyle="1" w:styleId="KELTONMainBodyTextChar">
    <w:name w:val="KELTON Main Body Text Char"/>
    <w:basedOn w:val="DefaultParagraphFont"/>
    <w:link w:val="KELTONMainBodyText"/>
    <w:rsid w:val="00E40DF6"/>
    <w:rPr>
      <w:rFonts w:ascii="Calibri Light" w:hAnsi="Calibri Light"/>
      <w:kern w:val="0"/>
      <w:sz w:val="22"/>
      <w:szCs w:val="22"/>
      <w:lang w:val="en-US" w:eastAsia="ja-JP"/>
      <w14:ligatures w14:val="none"/>
    </w:rPr>
  </w:style>
  <w:style w:type="table" w:styleId="GridTable1Light-Accent1">
    <w:name w:val="Grid Table 1 Light Accent 1"/>
    <w:basedOn w:val="TableNormal"/>
    <w:uiPriority w:val="46"/>
    <w:rsid w:val="00E40DF6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59"/>
    <w:rsid w:val="00B703AD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Borders>
        <w:top w:val="single" w:sz="12" w:space="0" w:color="0C3558"/>
        <w:left w:val="single" w:sz="12" w:space="0" w:color="0C3558"/>
        <w:bottom w:val="single" w:sz="12" w:space="0" w:color="0C3558"/>
        <w:right w:val="single" w:sz="12" w:space="0" w:color="0C3558"/>
        <w:insideH w:val="single" w:sz="12" w:space="0" w:color="0C3558"/>
        <w:insideV w:val="single" w:sz="12" w:space="0" w:color="0C3558"/>
      </w:tblBorders>
    </w:tblPr>
    <w:tblStylePr w:type="firstRow">
      <w:rPr>
        <w:rFonts w:ascii="Calibri" w:hAnsi="Calibri"/>
        <w:b/>
        <w:color w:val="0C3558"/>
        <w:sz w:val="24"/>
      </w:rPr>
    </w:tblStylePr>
  </w:style>
  <w:style w:type="paragraph" w:styleId="Subtitle">
    <w:name w:val="Subtitle"/>
    <w:aliases w:val="KELTON Sub-Title"/>
    <w:basedOn w:val="Normal"/>
    <w:next w:val="Normal"/>
    <w:link w:val="SubtitleChar"/>
    <w:uiPriority w:val="11"/>
    <w:qFormat/>
    <w:rsid w:val="00B703AD"/>
    <w:pPr>
      <w:numPr>
        <w:ilvl w:val="1"/>
      </w:numPr>
      <w:spacing w:after="0" w:line="276" w:lineRule="auto"/>
      <w:ind w:left="10" w:hanging="10"/>
      <w:jc w:val="right"/>
    </w:pPr>
    <w:rPr>
      <w:rFonts w:asciiTheme="minorHAnsi" w:eastAsiaTheme="majorEastAsia" w:hAnsiTheme="minorHAnsi" w:cstheme="majorBidi"/>
      <w:b/>
      <w:iCs/>
      <w:color w:val="0C3558"/>
      <w:spacing w:val="15"/>
      <w:kern w:val="0"/>
      <w:sz w:val="36"/>
      <w:lang w:eastAsia="en-US" w:bidi="ar-SA"/>
      <w14:ligatures w14:val="none"/>
    </w:rPr>
  </w:style>
  <w:style w:type="character" w:customStyle="1" w:styleId="SubtitleChar">
    <w:name w:val="Subtitle Char"/>
    <w:aliases w:val="KELTON Sub-Title Char"/>
    <w:basedOn w:val="DefaultParagraphFont"/>
    <w:link w:val="Subtitle"/>
    <w:uiPriority w:val="11"/>
    <w:rsid w:val="00B703AD"/>
    <w:rPr>
      <w:rFonts w:eastAsiaTheme="majorEastAsia" w:cstheme="majorBidi"/>
      <w:b/>
      <w:iCs/>
      <w:color w:val="0C3558"/>
      <w:spacing w:val="15"/>
      <w:kern w:val="0"/>
      <w:sz w:val="36"/>
      <w:lang w:eastAsia="en-US"/>
      <w14:ligatures w14:val="none"/>
    </w:rPr>
  </w:style>
  <w:style w:type="paragraph" w:customStyle="1" w:styleId="Subtitle2">
    <w:name w:val="Subtitle2"/>
    <w:aliases w:val="KELTON Sub-Title 2"/>
    <w:basedOn w:val="Normal"/>
    <w:next w:val="Normal"/>
    <w:link w:val="Subtitle2Char"/>
    <w:qFormat/>
    <w:rsid w:val="00B703AD"/>
    <w:pPr>
      <w:spacing w:after="200" w:line="276" w:lineRule="auto"/>
      <w:ind w:left="0" w:firstLine="0"/>
      <w:jc w:val="right"/>
    </w:pPr>
    <w:rPr>
      <w:rFonts w:asciiTheme="minorHAnsi" w:eastAsiaTheme="minorHAnsi" w:hAnsiTheme="minorHAnsi" w:cstheme="minorBidi"/>
      <w:b/>
      <w:color w:val="0C3558"/>
      <w:kern w:val="0"/>
      <w:sz w:val="28"/>
      <w:szCs w:val="22"/>
      <w:lang w:eastAsia="en-US" w:bidi="ar-SA"/>
      <w14:ligatures w14:val="none"/>
    </w:rPr>
  </w:style>
  <w:style w:type="character" w:customStyle="1" w:styleId="Subtitle2Char">
    <w:name w:val="Subtitle2 Char"/>
    <w:aliases w:val="KELTON Sub-Title 2 Char"/>
    <w:basedOn w:val="DefaultParagraphFont"/>
    <w:link w:val="Subtitle2"/>
    <w:rsid w:val="00B703AD"/>
    <w:rPr>
      <w:rFonts w:eastAsiaTheme="minorHAnsi"/>
      <w:b/>
      <w:color w:val="0C3558"/>
      <w:kern w:val="0"/>
      <w:sz w:val="28"/>
      <w:szCs w:val="22"/>
      <w:lang w:eastAsia="en-US"/>
      <w14:ligatures w14:val="none"/>
    </w:rPr>
  </w:style>
  <w:style w:type="numbering" w:customStyle="1" w:styleId="Style1">
    <w:name w:val="Style1"/>
    <w:uiPriority w:val="99"/>
    <w:rsid w:val="000D3806"/>
    <w:pPr>
      <w:numPr>
        <w:numId w:val="17"/>
      </w:numPr>
    </w:pPr>
  </w:style>
  <w:style w:type="paragraph" w:styleId="BodyTextIndent2">
    <w:name w:val="Body Text Indent 2"/>
    <w:basedOn w:val="Normal"/>
    <w:link w:val="BodyTextIndent2Char"/>
    <w:rsid w:val="000D3806"/>
    <w:pPr>
      <w:spacing w:after="0" w:line="264" w:lineRule="auto"/>
      <w:ind w:left="851" w:firstLine="0"/>
      <w:jc w:val="both"/>
    </w:pPr>
    <w:rPr>
      <w:rFonts w:ascii="Times New Roman" w:eastAsia="Times New Roman" w:hAnsi="Times New Roman" w:cs="Times New Roman"/>
      <w:color w:val="auto"/>
      <w:kern w:val="0"/>
      <w:sz w:val="24"/>
      <w:szCs w:val="20"/>
      <w:lang w:eastAsia="en-US" w:bidi="ar-SA"/>
      <w14:ligatures w14:val="none"/>
    </w:rPr>
  </w:style>
  <w:style w:type="character" w:customStyle="1" w:styleId="BodyTextIndent2Char">
    <w:name w:val="Body Text Indent 2 Char"/>
    <w:basedOn w:val="DefaultParagraphFont"/>
    <w:link w:val="BodyTextIndent2"/>
    <w:rsid w:val="000D3806"/>
    <w:rPr>
      <w:rFonts w:ascii="Times New Roman" w:eastAsia="Times New Roman" w:hAnsi="Times New Roman" w:cs="Times New Roman"/>
      <w:kern w:val="0"/>
      <w:szCs w:val="20"/>
      <w:lang w:eastAsia="en-US"/>
      <w14:ligatures w14:val="none"/>
    </w:rPr>
  </w:style>
  <w:style w:type="character" w:styleId="FootnoteReference">
    <w:name w:val="footnote reference"/>
    <w:basedOn w:val="DefaultParagraphFont"/>
    <w:semiHidden/>
    <w:unhideWhenUsed/>
    <w:rsid w:val="002E00E9"/>
    <w:rPr>
      <w:vertAlign w:val="superscript"/>
    </w:rPr>
  </w:style>
  <w:style w:type="paragraph" w:styleId="FootnoteText">
    <w:name w:val="footnote text"/>
    <w:basedOn w:val="Normal"/>
    <w:link w:val="FootnoteTextChar"/>
    <w:semiHidden/>
    <w:unhideWhenUsed/>
    <w:rsid w:val="00E77A22"/>
    <w:pPr>
      <w:spacing w:after="0" w:line="240" w:lineRule="auto"/>
      <w:ind w:left="0" w:firstLine="0"/>
    </w:pPr>
    <w:rPr>
      <w:rFonts w:asciiTheme="minorHAnsi" w:eastAsiaTheme="minorHAnsi" w:hAnsiTheme="minorHAnsi" w:cstheme="minorBidi"/>
      <w:color w:val="auto"/>
      <w:kern w:val="0"/>
      <w:szCs w:val="20"/>
      <w:lang w:eastAsia="en-US" w:bidi="ar-SA"/>
      <w14:ligatures w14:val="none"/>
    </w:rPr>
  </w:style>
  <w:style w:type="character" w:customStyle="1" w:styleId="FootnoteTextChar">
    <w:name w:val="Footnote Text Char"/>
    <w:basedOn w:val="DefaultParagraphFont"/>
    <w:link w:val="FootnoteText"/>
    <w:semiHidden/>
    <w:rsid w:val="00E77A22"/>
    <w:rPr>
      <w:rFonts w:eastAsiaTheme="minorHAnsi"/>
      <w:kern w:val="0"/>
      <w:sz w:val="20"/>
      <w:szCs w:val="20"/>
      <w:lang w:eastAsia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348A1"/>
    <w:pPr>
      <w:spacing w:after="100"/>
      <w:ind w:left="280"/>
    </w:pPr>
  </w:style>
  <w:style w:type="paragraph" w:styleId="BodyTextIndent">
    <w:name w:val="Body Text Indent"/>
    <w:basedOn w:val="Normal"/>
    <w:link w:val="BodyTextIndentChar"/>
    <w:uiPriority w:val="99"/>
    <w:unhideWhenUsed/>
    <w:rsid w:val="00236977"/>
    <w:pPr>
      <w:spacing w:after="120" w:line="276" w:lineRule="auto"/>
      <w:ind w:left="283" w:firstLine="0"/>
    </w:pPr>
    <w:rPr>
      <w:rFonts w:asciiTheme="minorHAnsi" w:eastAsiaTheme="minorHAnsi" w:hAnsiTheme="minorHAnsi" w:cstheme="minorBidi"/>
      <w:color w:val="auto"/>
      <w:kern w:val="0"/>
      <w:sz w:val="22"/>
      <w:szCs w:val="22"/>
      <w:lang w:eastAsia="en-US" w:bidi="ar-SA"/>
      <w14:ligatures w14:val="none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236977"/>
    <w:rPr>
      <w:rFonts w:eastAsiaTheme="minorHAnsi"/>
      <w:kern w:val="0"/>
      <w:sz w:val="22"/>
      <w:szCs w:val="22"/>
      <w:lang w:eastAsia="en-US"/>
      <w14:ligatures w14:val="none"/>
    </w:rPr>
  </w:style>
  <w:style w:type="paragraph" w:styleId="NoSpacing">
    <w:name w:val="No Spacing"/>
    <w:link w:val="NoSpacingChar"/>
    <w:uiPriority w:val="1"/>
    <w:qFormat/>
    <w:rsid w:val="00A73D06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73D06"/>
    <w:rPr>
      <w:rFonts w:eastAsiaTheme="minorHAnsi"/>
      <w:kern w:val="0"/>
      <w:sz w:val="22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yperlink" Target="mailto:support@kelton.co.uk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ynsey.melvin\Desktop\Kelton-report-template-whi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9b7c0af9-ca8e-4880-8823-86ac0529560f">
      <Terms xmlns="http://schemas.microsoft.com/office/infopath/2007/PartnerControls"/>
    </lcf76f155ced4ddcb4097134ff3c332f>
    <TaxCatchAll xmlns="088d0417-decd-4168-b3cb-4b2553cdcecd" xsi:nil="true"/>
    <_ip_UnifiedCompliancePolicyProperties xmlns="http://schemas.microsoft.com/sharepoint/v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FE7E46FCEDCC46B5B3163FDF6D16FD" ma:contentTypeVersion="15" ma:contentTypeDescription="Create a new document." ma:contentTypeScope="" ma:versionID="0f523371eea1f026fb7737f83a75986e">
  <xsd:schema xmlns:xsd="http://www.w3.org/2001/XMLSchema" xmlns:xs="http://www.w3.org/2001/XMLSchema" xmlns:p="http://schemas.microsoft.com/office/2006/metadata/properties" xmlns:ns1="http://schemas.microsoft.com/sharepoint/v3" xmlns:ns2="9b7c0af9-ca8e-4880-8823-86ac0529560f" xmlns:ns3="088d0417-decd-4168-b3cb-4b2553cdcecd" targetNamespace="http://schemas.microsoft.com/office/2006/metadata/properties" ma:root="true" ma:fieldsID="c1e896afcb983055fdfea8facf6d0e07" ns1:_="" ns2:_="" ns3:_="">
    <xsd:import namespace="http://schemas.microsoft.com/sharepoint/v3"/>
    <xsd:import namespace="9b7c0af9-ca8e-4880-8823-86ac0529560f"/>
    <xsd:import namespace="088d0417-decd-4168-b3cb-4b2553cdce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7c0af9-ca8e-4880-8823-86ac052956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1aae34e-9ec2-438a-980e-96bc301d3d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8d0417-decd-4168-b3cb-4b2553cdcecd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c3a0f103-41fd-4704-87b5-b04ac5c26106}" ma:internalName="TaxCatchAll" ma:showField="CatchAllData" ma:web="088d0417-decd-4168-b3cb-4b2553cdce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4A6BEE3-B433-4F34-BFB9-B8A1754F89B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4045722-8D03-48A0-AF68-A303666117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5799CA3-D405-4018-9F3E-338D8EED129E}">
  <ds:schemaRefs>
    <ds:schemaRef ds:uri="http://purl.org/dc/elements/1.1/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http://www.w3.org/XML/1998/namespace"/>
    <ds:schemaRef ds:uri="http://purl.org/dc/terms/"/>
    <ds:schemaRef ds:uri="9b7c0af9-ca8e-4880-8823-86ac0529560f"/>
    <ds:schemaRef ds:uri="http://schemas.openxmlformats.org/package/2006/metadata/core-properties"/>
    <ds:schemaRef ds:uri="088d0417-decd-4168-b3cb-4b2553cdcecd"/>
    <ds:schemaRef ds:uri="http://schemas.microsoft.com/sharepoint/v3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13DB1B8E-EFEF-40B7-B56E-5D2E22FD6B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9b7c0af9-ca8e-4880-8823-86ac0529560f"/>
    <ds:schemaRef ds:uri="088d0417-decd-4168-b3cb-4b2553cdce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Kelton-report-template-white.dotx</Template>
  <TotalTime>1</TotalTime>
  <Pages>3</Pages>
  <Words>236</Words>
  <Characters>1247</Characters>
  <Application>Microsoft Office Word</Application>
  <DocSecurity>0</DocSecurity>
  <Lines>47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Applying an Uncertainty Plus Licence</vt:lpstr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Applying an Uncertainty Plus Licence</dc:title>
  <dc:subject>Applying an Uncertainty Plus Licence</dc:subject>
  <dc:creator>Abbie Noke</dc:creator>
  <cp:keywords/>
  <dc:description>25/11/2025</dc:description>
  <cp:lastModifiedBy>Abbie Noke</cp:lastModifiedBy>
  <cp:revision>3</cp:revision>
  <dcterms:created xsi:type="dcterms:W3CDTF">2025-11-25T16:28:00Z</dcterms:created>
  <dcterms:modified xsi:type="dcterms:W3CDTF">2025-11-25T16:29:00Z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0x010100A9FE7E46FCEDCC46B5B3163FDF6D16FD</vt:lpwstr>
  </property>
  <property fmtid="{D5CDD505-2E9C-101B-9397-08002B2CF9AE}" pid="3" name="Template Sub Type">
    <vt:lpwstr>General Forms</vt:lpwstr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xd_Signature">
    <vt:bool>false</vt:bool>
  </property>
  <property fmtid="{D5CDD505-2E9C-101B-9397-08002B2CF9AE}" pid="9" name="Template Type">
    <vt:lpwstr>General</vt:lpwstr>
  </property>
  <property fmtid="{D5CDD505-2E9C-101B-9397-08002B2CF9AE}" pid="10" name="_dlc_DocIdItemGuid">
    <vt:lpwstr>22390b33-254a-40b5-bb21-8ab0a145b05e</vt:lpwstr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